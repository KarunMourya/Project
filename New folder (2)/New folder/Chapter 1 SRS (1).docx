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3514F" w14:textId="77777777" w:rsidR="00B50CFC" w:rsidRPr="000267D5" w:rsidRDefault="00E33A27" w:rsidP="00B50CFC">
      <w:pPr>
        <w:pStyle w:val="subtitle2forfrontpages"/>
        <w:tabs>
          <w:tab w:val="left" w:pos="7200"/>
        </w:tabs>
        <w:jc w:val="both"/>
        <w:rPr>
          <w:sz w:val="32"/>
          <w:szCs w:val="32"/>
        </w:rPr>
      </w:pPr>
      <w:r>
        <w:rPr>
          <w:sz w:val="32"/>
          <w:szCs w:val="32"/>
        </w:rPr>
        <w:t xml:space="preserve">Chapter - </w:t>
      </w:r>
      <w:r w:rsidR="00833244">
        <w:rPr>
          <w:sz w:val="32"/>
          <w:szCs w:val="32"/>
        </w:rPr>
        <w:t>1</w:t>
      </w:r>
    </w:p>
    <w:p w14:paraId="2162FED2" w14:textId="77777777" w:rsidR="00E33A27" w:rsidRPr="000267D5" w:rsidRDefault="00833244" w:rsidP="00E33A27">
      <w:pPr>
        <w:pStyle w:val="subtitle2forfrontpages"/>
        <w:tabs>
          <w:tab w:val="left" w:pos="7200"/>
        </w:tabs>
        <w:jc w:val="both"/>
        <w:rPr>
          <w:sz w:val="32"/>
          <w:szCs w:val="32"/>
        </w:rPr>
      </w:pPr>
      <w:r>
        <w:rPr>
          <w:sz w:val="32"/>
          <w:szCs w:val="32"/>
        </w:rPr>
        <w:t>Introduction</w:t>
      </w:r>
    </w:p>
    <w:p w14:paraId="6DD67DD3" w14:textId="77777777" w:rsidR="00377FC0" w:rsidRPr="002C1B54" w:rsidRDefault="00BA7469" w:rsidP="00377FC0">
      <w:r>
        <w:rPr>
          <w:noProof/>
        </w:rPr>
        <w:pict w14:anchorId="783D5D85">
          <v:shapetype id="_x0000_t32" coordsize="21600,21600" o:spt="32" o:oned="t" path="m,l21600,21600e" filled="f">
            <v:path arrowok="t" fillok="f" o:connecttype="none"/>
            <o:lock v:ext="edit" shapetype="t"/>
          </v:shapetype>
          <v:shape id="_x0000_s1061" type="#_x0000_t32" style="position:absolute;left:0;text-align:left;margin-left:.7pt;margin-top:-.3pt;width:440.75pt;height:.05pt;z-index:1" o:connectortype="straight" strokecolor="#943634" strokeweight="2pt"/>
        </w:pict>
      </w:r>
    </w:p>
    <w:p w14:paraId="58A6090D"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RENTISH is a website that will provide rental service for real estate property,  vehicles, household appliances, furniture, electrical products etc.</w:t>
      </w:r>
    </w:p>
    <w:p w14:paraId="74B62C3C"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 xml:space="preserve">On this website people who want to rent or want to explore the possibility of renting will visit. When they come they will land on the home </w:t>
      </w:r>
      <w:proofErr w:type="gramStart"/>
      <w:r w:rsidRPr="009711B3">
        <w:rPr>
          <w:b w:val="0"/>
          <w:bCs/>
          <w:sz w:val="24"/>
          <w:szCs w:val="24"/>
        </w:rPr>
        <w:t>page.</w:t>
      </w:r>
      <w:proofErr w:type="gramEnd"/>
      <w:r w:rsidRPr="009711B3">
        <w:rPr>
          <w:b w:val="0"/>
          <w:bCs/>
          <w:sz w:val="24"/>
          <w:szCs w:val="24"/>
        </w:rPr>
        <w:t xml:space="preserve"> where they will get to explore all the items they can rent. There will be an option to search where the user will get to search items according to their need. There will be a login or register page where new users will register themselves. Users will have to register themselves by filling in all their detail. From the home page, users can go to  different sections of the fields which they want to explore. Their user can see all the details about the product with images. When the user finds the </w:t>
      </w:r>
      <w:proofErr w:type="gramStart"/>
      <w:r w:rsidRPr="009711B3">
        <w:rPr>
          <w:b w:val="0"/>
          <w:bCs/>
          <w:sz w:val="24"/>
          <w:szCs w:val="24"/>
        </w:rPr>
        <w:t>product</w:t>
      </w:r>
      <w:proofErr w:type="gramEnd"/>
      <w:r w:rsidRPr="009711B3">
        <w:rPr>
          <w:b w:val="0"/>
          <w:bCs/>
          <w:sz w:val="24"/>
          <w:szCs w:val="24"/>
        </w:rPr>
        <w:t xml:space="preserve"> they will be able to click on the rent button. From there they will be redirected to the rent    page of that product which will show all product details with product ID and payment summary. On that page, users will have to mention the duration for which they want to   rent the item. According to which their payable amount will be shown with deposit.</w:t>
      </w:r>
    </w:p>
    <w:p w14:paraId="0BCBE4F3"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From there users can go back to exploring more suitable items or can click on confirm   button. which will take them to a payment page where they will be able to select the payment method they prefer. After payment confirmation, they will land on confirm   page.</w:t>
      </w:r>
    </w:p>
    <w:p w14:paraId="281AE82A"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 xml:space="preserve">After renting the item and using it the person will be able to go to the order menu   and will be able to return it by clicking on the return button. If the rent duration   ends and the user does not return the </w:t>
      </w:r>
      <w:proofErr w:type="gramStart"/>
      <w:r w:rsidRPr="009711B3">
        <w:rPr>
          <w:b w:val="0"/>
          <w:bCs/>
          <w:sz w:val="24"/>
          <w:szCs w:val="24"/>
        </w:rPr>
        <w:t>item</w:t>
      </w:r>
      <w:proofErr w:type="gramEnd"/>
      <w:r w:rsidRPr="009711B3">
        <w:rPr>
          <w:b w:val="0"/>
          <w:bCs/>
          <w:sz w:val="24"/>
          <w:szCs w:val="24"/>
        </w:rPr>
        <w:t xml:space="preserve"> he will be charged per day for it.</w:t>
      </w:r>
    </w:p>
    <w:p w14:paraId="2B495B57"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Users will be able to give feedback on the order by going on the feedback option on the item they have already rented. They will find the feedback option when he opens the product he already rented in my orders.</w:t>
      </w:r>
    </w:p>
    <w:p w14:paraId="3841E868" w14:textId="77777777" w:rsidR="00833244" w:rsidRDefault="00833244" w:rsidP="00833244">
      <w:pPr>
        <w:pStyle w:val="subtitle2forfrontpages"/>
        <w:tabs>
          <w:tab w:val="left" w:pos="7200"/>
        </w:tabs>
        <w:jc w:val="both"/>
        <w:rPr>
          <w:sz w:val="24"/>
          <w:szCs w:val="24"/>
        </w:rPr>
      </w:pPr>
    </w:p>
    <w:p w14:paraId="537DA26A" w14:textId="77777777" w:rsidR="00833244" w:rsidRDefault="00833244" w:rsidP="00833244">
      <w:pPr>
        <w:pStyle w:val="subtitle2forfrontpages"/>
        <w:tabs>
          <w:tab w:val="left" w:pos="7200"/>
        </w:tabs>
        <w:jc w:val="both"/>
        <w:rPr>
          <w:sz w:val="24"/>
          <w:szCs w:val="24"/>
        </w:rPr>
      </w:pPr>
    </w:p>
    <w:p w14:paraId="15CCA509" w14:textId="77777777" w:rsidR="00833244" w:rsidRDefault="00833244" w:rsidP="00833244">
      <w:pPr>
        <w:pStyle w:val="subtitle2forfrontpages"/>
        <w:tabs>
          <w:tab w:val="left" w:pos="7200"/>
        </w:tabs>
        <w:jc w:val="both"/>
        <w:rPr>
          <w:sz w:val="24"/>
          <w:szCs w:val="24"/>
        </w:rPr>
      </w:pPr>
    </w:p>
    <w:p w14:paraId="66E40CA7" w14:textId="77777777" w:rsidR="00833244" w:rsidRDefault="00833244" w:rsidP="00833244">
      <w:pPr>
        <w:pStyle w:val="subtitle2forfrontpages"/>
        <w:tabs>
          <w:tab w:val="left" w:pos="7200"/>
        </w:tabs>
        <w:jc w:val="both"/>
        <w:rPr>
          <w:sz w:val="24"/>
          <w:szCs w:val="24"/>
        </w:rPr>
      </w:pPr>
    </w:p>
    <w:p w14:paraId="55C66052" w14:textId="77777777" w:rsidR="00833244" w:rsidRDefault="00833244" w:rsidP="00833244">
      <w:pPr>
        <w:pStyle w:val="subtitle2forfrontpages"/>
        <w:tabs>
          <w:tab w:val="left" w:pos="7200"/>
        </w:tabs>
        <w:jc w:val="both"/>
        <w:rPr>
          <w:sz w:val="24"/>
          <w:szCs w:val="24"/>
        </w:rPr>
      </w:pPr>
    </w:p>
    <w:p w14:paraId="366A1B15" w14:textId="77777777" w:rsidR="00833244" w:rsidRPr="009711B3" w:rsidRDefault="00A85913" w:rsidP="00833244">
      <w:pPr>
        <w:pStyle w:val="subtitle2forfrontpages"/>
        <w:tabs>
          <w:tab w:val="left" w:pos="7200"/>
        </w:tabs>
        <w:jc w:val="both"/>
        <w:rPr>
          <w:sz w:val="24"/>
          <w:szCs w:val="24"/>
        </w:rPr>
      </w:pPr>
      <w:r w:rsidRPr="009711B3">
        <w:rPr>
          <w:sz w:val="24"/>
          <w:szCs w:val="24"/>
        </w:rPr>
        <w:lastRenderedPageBreak/>
        <w:t>1.1 Rationale</w:t>
      </w:r>
    </w:p>
    <w:p w14:paraId="1F9DC0AF" w14:textId="77777777" w:rsidR="00833244" w:rsidRPr="009711B3" w:rsidRDefault="00A85913" w:rsidP="00833244">
      <w:pPr>
        <w:pStyle w:val="subtitle2forfrontpages"/>
        <w:tabs>
          <w:tab w:val="left" w:pos="7200"/>
        </w:tabs>
        <w:jc w:val="both"/>
        <w:rPr>
          <w:b w:val="0"/>
          <w:bCs/>
          <w:sz w:val="24"/>
          <w:szCs w:val="24"/>
        </w:rPr>
      </w:pPr>
      <w:bookmarkStart w:id="0" w:name="_Hlk102646034"/>
      <w:r w:rsidRPr="009711B3">
        <w:rPr>
          <w:b w:val="0"/>
          <w:bCs/>
          <w:sz w:val="24"/>
          <w:szCs w:val="24"/>
        </w:rPr>
        <w:t xml:space="preserve">Sometimes people need some item for a limited time. </w:t>
      </w:r>
    </w:p>
    <w:p w14:paraId="01F5BB11"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examples:-</w:t>
      </w:r>
    </w:p>
    <w:p w14:paraId="4B162536"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 xml:space="preserve">1. Like when they go to some other city for a short period but </w:t>
      </w:r>
      <w:proofErr w:type="gramStart"/>
      <w:r w:rsidRPr="009711B3">
        <w:rPr>
          <w:b w:val="0"/>
          <w:bCs/>
          <w:sz w:val="24"/>
          <w:szCs w:val="24"/>
        </w:rPr>
        <w:t>there</w:t>
      </w:r>
      <w:proofErr w:type="gramEnd"/>
      <w:r w:rsidRPr="009711B3">
        <w:rPr>
          <w:b w:val="0"/>
          <w:bCs/>
          <w:sz w:val="24"/>
          <w:szCs w:val="24"/>
        </w:rPr>
        <w:t xml:space="preserve"> they need all the basic utilities like tv fridge furniture etc. but he or she wouldn't want to invest that much amount of money just for a short period </w:t>
      </w:r>
    </w:p>
    <w:p w14:paraId="2B9E5EA4"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2. When people can't afford to buy some things but they need it anyhow just for a little time. Most people face these kinds of problems.</w:t>
      </w:r>
    </w:p>
    <w:p w14:paraId="75A171C5"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3. Sometimes people need Fashionable and costly clothes just for a day. They don't want to spend that kind of money just for a day. Many individuals face this situation.</w:t>
      </w:r>
    </w:p>
    <w:p w14:paraId="4D969B9C" w14:textId="77777777" w:rsidR="00833244" w:rsidRPr="009711B3" w:rsidRDefault="00A85913" w:rsidP="00833244">
      <w:pPr>
        <w:pStyle w:val="subtitle2forfrontpages"/>
        <w:tabs>
          <w:tab w:val="left" w:pos="7200"/>
        </w:tabs>
        <w:jc w:val="both"/>
        <w:rPr>
          <w:sz w:val="24"/>
          <w:szCs w:val="24"/>
        </w:rPr>
      </w:pPr>
      <w:r w:rsidRPr="009711B3">
        <w:rPr>
          <w:b w:val="0"/>
          <w:bCs/>
          <w:sz w:val="24"/>
          <w:szCs w:val="24"/>
        </w:rPr>
        <w:t xml:space="preserve">There are hundreds of situations like these for which we need some solution. </w:t>
      </w:r>
      <w:proofErr w:type="gramStart"/>
      <w:r w:rsidRPr="009711B3">
        <w:rPr>
          <w:b w:val="0"/>
          <w:bCs/>
          <w:sz w:val="24"/>
          <w:szCs w:val="24"/>
        </w:rPr>
        <w:t>So</w:t>
      </w:r>
      <w:proofErr w:type="gramEnd"/>
      <w:r w:rsidRPr="009711B3">
        <w:rPr>
          <w:b w:val="0"/>
          <w:bCs/>
          <w:sz w:val="24"/>
          <w:szCs w:val="24"/>
        </w:rPr>
        <w:t xml:space="preserve"> to tackle all this type problem here we have </w:t>
      </w:r>
      <w:proofErr w:type="spellStart"/>
      <w:r w:rsidRPr="009711B3">
        <w:rPr>
          <w:b w:val="0"/>
          <w:bCs/>
          <w:sz w:val="24"/>
          <w:szCs w:val="24"/>
        </w:rPr>
        <w:t>rentish</w:t>
      </w:r>
      <w:proofErr w:type="spellEnd"/>
      <w:r w:rsidRPr="009711B3">
        <w:rPr>
          <w:b w:val="0"/>
          <w:bCs/>
          <w:sz w:val="24"/>
          <w:szCs w:val="24"/>
        </w:rPr>
        <w:t xml:space="preserve">. A website to rent Like many big websites which sell everything Like Flipkart and Amazon </w:t>
      </w:r>
      <w:proofErr w:type="spellStart"/>
      <w:r w:rsidRPr="009711B3">
        <w:rPr>
          <w:b w:val="0"/>
          <w:bCs/>
          <w:sz w:val="24"/>
          <w:szCs w:val="24"/>
        </w:rPr>
        <w:t>Rentish</w:t>
      </w:r>
      <w:proofErr w:type="spellEnd"/>
      <w:r w:rsidRPr="009711B3">
        <w:rPr>
          <w:b w:val="0"/>
          <w:bCs/>
          <w:sz w:val="24"/>
          <w:szCs w:val="24"/>
        </w:rPr>
        <w:t xml:space="preserve"> will rent everything</w:t>
      </w:r>
      <w:r w:rsidRPr="009711B3">
        <w:rPr>
          <w:sz w:val="24"/>
          <w:szCs w:val="24"/>
        </w:rPr>
        <w:t xml:space="preserve"> </w:t>
      </w:r>
      <w:r w:rsidRPr="009711B3">
        <w:rPr>
          <w:b w:val="0"/>
          <w:bCs/>
          <w:sz w:val="24"/>
          <w:szCs w:val="24"/>
        </w:rPr>
        <w:t>online</w:t>
      </w:r>
      <w:r w:rsidRPr="009711B3">
        <w:rPr>
          <w:sz w:val="24"/>
          <w:szCs w:val="24"/>
        </w:rPr>
        <w:t>.</w:t>
      </w:r>
    </w:p>
    <w:bookmarkEnd w:id="0"/>
    <w:p w14:paraId="25DC920E" w14:textId="77777777" w:rsidR="00833244" w:rsidRPr="009711B3" w:rsidRDefault="00A85913" w:rsidP="00833244">
      <w:pPr>
        <w:pStyle w:val="subtitle2forfrontpages"/>
        <w:tabs>
          <w:tab w:val="left" w:pos="7200"/>
        </w:tabs>
        <w:jc w:val="both"/>
        <w:rPr>
          <w:sz w:val="24"/>
          <w:szCs w:val="24"/>
        </w:rPr>
      </w:pPr>
      <w:r w:rsidRPr="009711B3">
        <w:rPr>
          <w:sz w:val="24"/>
          <w:szCs w:val="24"/>
        </w:rPr>
        <w:t xml:space="preserve">1.2 Goal </w:t>
      </w:r>
    </w:p>
    <w:p w14:paraId="19DBE985" w14:textId="77777777" w:rsidR="00833244" w:rsidRDefault="00A85913" w:rsidP="00833244">
      <w:pPr>
        <w:pStyle w:val="subtitle2forfrontpages"/>
        <w:tabs>
          <w:tab w:val="left" w:pos="7200"/>
        </w:tabs>
        <w:jc w:val="both"/>
        <w:rPr>
          <w:b w:val="0"/>
          <w:bCs/>
          <w:sz w:val="24"/>
          <w:szCs w:val="24"/>
        </w:rPr>
      </w:pPr>
      <w:bookmarkStart w:id="1" w:name="_Hlk102646072"/>
      <w:r w:rsidRPr="009711B3">
        <w:rPr>
          <w:b w:val="0"/>
          <w:bCs/>
          <w:sz w:val="24"/>
          <w:szCs w:val="24"/>
        </w:rPr>
        <w:t xml:space="preserve">Making sure </w:t>
      </w:r>
      <w:proofErr w:type="spellStart"/>
      <w:r w:rsidRPr="009711B3">
        <w:rPr>
          <w:b w:val="0"/>
          <w:bCs/>
          <w:sz w:val="24"/>
          <w:szCs w:val="24"/>
        </w:rPr>
        <w:t>rentish</w:t>
      </w:r>
      <w:proofErr w:type="spellEnd"/>
      <w:r w:rsidRPr="009711B3">
        <w:rPr>
          <w:b w:val="0"/>
          <w:bCs/>
          <w:sz w:val="24"/>
          <w:szCs w:val="24"/>
        </w:rPr>
        <w:t xml:space="preserve"> fits within the S.M.A.R.T acronym helps to make it easier to understand that renting is better, and therefore, easier to make it a reality.</w:t>
      </w:r>
    </w:p>
    <w:p w14:paraId="249A6344"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S = Specific</w:t>
      </w:r>
    </w:p>
    <w:p w14:paraId="51DEFA46"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M = Measurable</w:t>
      </w:r>
    </w:p>
    <w:p w14:paraId="72342FB6"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A = Attainable</w:t>
      </w:r>
    </w:p>
    <w:p w14:paraId="5717429D"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R = Realistic</w:t>
      </w:r>
    </w:p>
    <w:p w14:paraId="326377A6"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T = Time-Related.</w:t>
      </w:r>
    </w:p>
    <w:p w14:paraId="2CF1E363"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 xml:space="preserve">we want satisfaction for renting world. It will be a whole renting package in just a compact form User will get to rent anything he wants from a bicycle to a house from </w:t>
      </w:r>
      <w:proofErr w:type="spellStart"/>
      <w:r w:rsidRPr="009711B3">
        <w:rPr>
          <w:b w:val="0"/>
          <w:bCs/>
          <w:sz w:val="24"/>
          <w:szCs w:val="24"/>
        </w:rPr>
        <w:t>rentish</w:t>
      </w:r>
      <w:proofErr w:type="spellEnd"/>
      <w:r w:rsidRPr="009711B3">
        <w:rPr>
          <w:b w:val="0"/>
          <w:bCs/>
          <w:sz w:val="24"/>
          <w:szCs w:val="24"/>
        </w:rPr>
        <w:t xml:space="preserve"> in just a few clicks any item will be home delivered. People will not have to pay extra text if they will rent which will save them money.</w:t>
      </w:r>
    </w:p>
    <w:bookmarkEnd w:id="1"/>
    <w:p w14:paraId="56AD1CC3" w14:textId="77777777" w:rsidR="00833244" w:rsidRDefault="00833244" w:rsidP="00833244">
      <w:pPr>
        <w:pStyle w:val="subtitle2forfrontpages"/>
        <w:tabs>
          <w:tab w:val="left" w:pos="7200"/>
        </w:tabs>
        <w:jc w:val="both"/>
        <w:rPr>
          <w:sz w:val="24"/>
          <w:szCs w:val="24"/>
        </w:rPr>
      </w:pPr>
    </w:p>
    <w:p w14:paraId="4A354FD6" w14:textId="77777777" w:rsidR="008F2C52" w:rsidRDefault="008F2C52" w:rsidP="00833244">
      <w:pPr>
        <w:pStyle w:val="subtitle2forfrontpages"/>
        <w:tabs>
          <w:tab w:val="left" w:pos="7200"/>
        </w:tabs>
        <w:jc w:val="both"/>
        <w:rPr>
          <w:sz w:val="24"/>
          <w:szCs w:val="24"/>
        </w:rPr>
      </w:pPr>
    </w:p>
    <w:p w14:paraId="7A44AD44" w14:textId="77777777" w:rsidR="008F2C52" w:rsidRDefault="008F2C52" w:rsidP="00833244">
      <w:pPr>
        <w:pStyle w:val="subtitle2forfrontpages"/>
        <w:tabs>
          <w:tab w:val="left" w:pos="7200"/>
        </w:tabs>
        <w:jc w:val="both"/>
        <w:rPr>
          <w:sz w:val="24"/>
          <w:szCs w:val="24"/>
        </w:rPr>
      </w:pPr>
    </w:p>
    <w:p w14:paraId="37B7F274" w14:textId="77777777" w:rsidR="008F2C52" w:rsidRDefault="008F2C52" w:rsidP="00833244">
      <w:pPr>
        <w:pStyle w:val="subtitle2forfrontpages"/>
        <w:tabs>
          <w:tab w:val="left" w:pos="7200"/>
        </w:tabs>
        <w:jc w:val="both"/>
        <w:rPr>
          <w:sz w:val="24"/>
          <w:szCs w:val="24"/>
        </w:rPr>
      </w:pPr>
    </w:p>
    <w:p w14:paraId="26DD2395" w14:textId="77777777" w:rsidR="00833244" w:rsidRPr="00C31938" w:rsidRDefault="00A85913" w:rsidP="00833244">
      <w:pPr>
        <w:pStyle w:val="subtitle2forfrontpages"/>
        <w:tabs>
          <w:tab w:val="left" w:pos="7200"/>
        </w:tabs>
        <w:jc w:val="both"/>
        <w:rPr>
          <w:b w:val="0"/>
          <w:bCs/>
          <w:sz w:val="24"/>
          <w:szCs w:val="24"/>
        </w:rPr>
      </w:pPr>
      <w:bookmarkStart w:id="2" w:name="_Hlk102646116"/>
      <w:r w:rsidRPr="009711B3">
        <w:rPr>
          <w:sz w:val="24"/>
          <w:szCs w:val="24"/>
        </w:rPr>
        <w:lastRenderedPageBreak/>
        <w:t xml:space="preserve">1.3 Objective </w:t>
      </w:r>
    </w:p>
    <w:p w14:paraId="0CAAE3FF"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 xml:space="preserve">Renting items have become an important factor in modern society hence the need to have a website for it. In India, everyone tries to find a way to save money </w:t>
      </w:r>
      <w:proofErr w:type="gramStart"/>
      <w:r w:rsidRPr="009711B3">
        <w:rPr>
          <w:b w:val="0"/>
          <w:bCs/>
          <w:sz w:val="24"/>
          <w:szCs w:val="24"/>
        </w:rPr>
        <w:t>By</w:t>
      </w:r>
      <w:proofErr w:type="gramEnd"/>
      <w:r w:rsidRPr="009711B3">
        <w:rPr>
          <w:b w:val="0"/>
          <w:bCs/>
          <w:sz w:val="24"/>
          <w:szCs w:val="24"/>
        </w:rPr>
        <w:t xml:space="preserve"> taking   the best he can at least cost. Every Indian goes for the most efficient choice. And renting is most efficient for short period.</w:t>
      </w:r>
    </w:p>
    <w:p w14:paraId="12F97173"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 xml:space="preserve">Study of already available open-source websites developed in metro cities and foreign   countries. There are many other renting websites which give cars, bikes and other     gives furniture and few gives appliances. we will study all these websites and give an advance combination in </w:t>
      </w:r>
      <w:proofErr w:type="spellStart"/>
      <w:r w:rsidRPr="009711B3">
        <w:rPr>
          <w:b w:val="0"/>
          <w:bCs/>
          <w:sz w:val="24"/>
          <w:szCs w:val="24"/>
        </w:rPr>
        <w:t>rentish</w:t>
      </w:r>
      <w:proofErr w:type="spellEnd"/>
      <w:r w:rsidRPr="009711B3">
        <w:rPr>
          <w:b w:val="0"/>
          <w:bCs/>
          <w:sz w:val="24"/>
          <w:szCs w:val="24"/>
        </w:rPr>
        <w:t xml:space="preserve">. </w:t>
      </w:r>
      <w:proofErr w:type="gramStart"/>
      <w:r w:rsidRPr="009711B3">
        <w:rPr>
          <w:b w:val="0"/>
          <w:bCs/>
          <w:sz w:val="24"/>
          <w:szCs w:val="24"/>
        </w:rPr>
        <w:t>So</w:t>
      </w:r>
      <w:proofErr w:type="gramEnd"/>
      <w:r w:rsidRPr="009711B3">
        <w:rPr>
          <w:b w:val="0"/>
          <w:bCs/>
          <w:sz w:val="24"/>
          <w:szCs w:val="24"/>
        </w:rPr>
        <w:t xml:space="preserve"> we will </w:t>
      </w:r>
      <w:proofErr w:type="spellStart"/>
      <w:r w:rsidRPr="009711B3">
        <w:rPr>
          <w:b w:val="0"/>
          <w:bCs/>
          <w:sz w:val="24"/>
          <w:szCs w:val="24"/>
        </w:rPr>
        <w:t>Analyse</w:t>
      </w:r>
      <w:proofErr w:type="spellEnd"/>
      <w:r w:rsidRPr="009711B3">
        <w:rPr>
          <w:b w:val="0"/>
          <w:bCs/>
          <w:sz w:val="24"/>
          <w:szCs w:val="24"/>
        </w:rPr>
        <w:t xml:space="preserve"> the foreign website and modify it according to our local needs.</w:t>
      </w:r>
    </w:p>
    <w:p w14:paraId="06820B05"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We will try to develop an efficient website that will be helpful to users and will bring out the best in the technical renting world.</w:t>
      </w:r>
      <w:bookmarkEnd w:id="2"/>
    </w:p>
    <w:p w14:paraId="45ED61CF" w14:textId="77777777" w:rsidR="00833244" w:rsidRDefault="00A85913" w:rsidP="00833244">
      <w:pPr>
        <w:pStyle w:val="subtitle2forfrontpages"/>
        <w:tabs>
          <w:tab w:val="left" w:pos="7200"/>
        </w:tabs>
        <w:jc w:val="both"/>
        <w:rPr>
          <w:sz w:val="24"/>
          <w:szCs w:val="24"/>
        </w:rPr>
      </w:pPr>
      <w:bookmarkStart w:id="3" w:name="_Hlk102646142"/>
      <w:r w:rsidRPr="009711B3">
        <w:rPr>
          <w:sz w:val="24"/>
          <w:szCs w:val="24"/>
        </w:rPr>
        <w:t>1.4 Methodology</w:t>
      </w:r>
    </w:p>
    <w:p w14:paraId="3ECE155F" w14:textId="77777777" w:rsidR="00833244" w:rsidRPr="008F2C52" w:rsidRDefault="00A85913" w:rsidP="00833244">
      <w:pPr>
        <w:pStyle w:val="subtitle2forfrontpages"/>
        <w:tabs>
          <w:tab w:val="left" w:pos="7200"/>
        </w:tabs>
        <w:jc w:val="both"/>
        <w:rPr>
          <w:sz w:val="24"/>
          <w:szCs w:val="24"/>
        </w:rPr>
      </w:pPr>
      <w:r w:rsidRPr="009711B3">
        <w:rPr>
          <w:b w:val="0"/>
          <w:bCs/>
          <w:sz w:val="24"/>
          <w:szCs w:val="24"/>
        </w:rPr>
        <w:t>In our project, we will be using Agile methodology. In agile methodology, we do development and testing simultaneously. Agile methodologies attempt to produce the proper product through small cross-functional self-organizing teams that produce small pieces of functionality regularly, allowing for frequent customer input and course correction as needed</w:t>
      </w:r>
      <w:r w:rsidRPr="009711B3">
        <w:rPr>
          <w:sz w:val="24"/>
          <w:szCs w:val="24"/>
        </w:rPr>
        <w:t>.</w:t>
      </w:r>
    </w:p>
    <w:p w14:paraId="0316A8D2" w14:textId="77777777" w:rsidR="00833244" w:rsidRPr="009711B3" w:rsidRDefault="00A85913" w:rsidP="00833244">
      <w:pPr>
        <w:pStyle w:val="subtitle2forfrontpages"/>
        <w:tabs>
          <w:tab w:val="left" w:pos="7200"/>
        </w:tabs>
        <w:jc w:val="both"/>
        <w:rPr>
          <w:b w:val="0"/>
          <w:bCs/>
          <w:sz w:val="24"/>
          <w:szCs w:val="24"/>
        </w:rPr>
      </w:pPr>
      <w:proofErr w:type="spellStart"/>
      <w:r w:rsidRPr="009711B3">
        <w:rPr>
          <w:b w:val="0"/>
          <w:bCs/>
          <w:sz w:val="24"/>
          <w:szCs w:val="24"/>
        </w:rPr>
        <w:t>Agile's</w:t>
      </w:r>
      <w:proofErr w:type="spellEnd"/>
      <w:r w:rsidRPr="009711B3">
        <w:rPr>
          <w:b w:val="0"/>
          <w:bCs/>
          <w:sz w:val="24"/>
          <w:szCs w:val="24"/>
        </w:rPr>
        <w:t xml:space="preserve"> advantages are directly related to its faster, lighter, and more involved mindset. </w:t>
      </w:r>
    </w:p>
    <w:p w14:paraId="17572276"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1. </w:t>
      </w:r>
      <w:r w:rsidRPr="009711B3">
        <w:rPr>
          <w:b w:val="0"/>
          <w:bCs/>
          <w:sz w:val="24"/>
          <w:szCs w:val="24"/>
        </w:rPr>
        <w:t>Faster is Better: One of the most significant advantages of Agile Methodology is its speed.</w:t>
      </w:r>
    </w:p>
    <w:p w14:paraId="04D1B5C1"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2. </w:t>
      </w:r>
      <w:r w:rsidRPr="009711B3">
        <w:rPr>
          <w:b w:val="0"/>
          <w:bCs/>
          <w:sz w:val="24"/>
          <w:szCs w:val="24"/>
        </w:rPr>
        <w:t>Customer satisfaction is rapid, continuous development and delivery of useful software.</w:t>
      </w:r>
    </w:p>
    <w:p w14:paraId="7C367005"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3. </w:t>
      </w:r>
      <w:r w:rsidRPr="009711B3">
        <w:rPr>
          <w:b w:val="0"/>
          <w:bCs/>
          <w:sz w:val="24"/>
          <w:szCs w:val="24"/>
        </w:rPr>
        <w:t>Customer, Developer, and Product Owner interact regularly to emphasize rather than processes and tools.</w:t>
      </w:r>
    </w:p>
    <w:p w14:paraId="4F7477E3"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4. </w:t>
      </w:r>
      <w:r w:rsidRPr="009711B3">
        <w:rPr>
          <w:b w:val="0"/>
          <w:bCs/>
          <w:sz w:val="24"/>
          <w:szCs w:val="24"/>
        </w:rPr>
        <w:t>Product is developed fast and frequently delivered (weeks rather than months.)</w:t>
      </w:r>
    </w:p>
    <w:p w14:paraId="422813E9"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5. </w:t>
      </w:r>
      <w:r w:rsidRPr="009711B3">
        <w:rPr>
          <w:b w:val="0"/>
          <w:bCs/>
          <w:sz w:val="24"/>
          <w:szCs w:val="24"/>
        </w:rPr>
        <w:t>A face-to-face conversation is the best form of communication.</w:t>
      </w:r>
    </w:p>
    <w:p w14:paraId="1690A052"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6. </w:t>
      </w:r>
      <w:r w:rsidRPr="009711B3">
        <w:rPr>
          <w:b w:val="0"/>
          <w:bCs/>
          <w:sz w:val="24"/>
          <w:szCs w:val="24"/>
        </w:rPr>
        <w:t>It continuously gave attention to technical excellence and good design.</w:t>
      </w:r>
      <w:bookmarkEnd w:id="3"/>
    </w:p>
    <w:p w14:paraId="456338FD" w14:textId="77777777" w:rsidR="00833244" w:rsidRDefault="00833244" w:rsidP="00833244">
      <w:pPr>
        <w:pStyle w:val="subtitle2forfrontpages"/>
        <w:tabs>
          <w:tab w:val="left" w:pos="7200"/>
        </w:tabs>
        <w:jc w:val="both"/>
        <w:rPr>
          <w:b w:val="0"/>
          <w:bCs/>
          <w:sz w:val="24"/>
          <w:szCs w:val="24"/>
        </w:rPr>
      </w:pPr>
    </w:p>
    <w:p w14:paraId="0A8E1B87" w14:textId="77777777" w:rsidR="00833244" w:rsidRDefault="00833244" w:rsidP="00833244">
      <w:pPr>
        <w:pStyle w:val="subtitle2forfrontpages"/>
        <w:tabs>
          <w:tab w:val="left" w:pos="7200"/>
        </w:tabs>
        <w:jc w:val="both"/>
        <w:rPr>
          <w:b w:val="0"/>
          <w:bCs/>
          <w:sz w:val="24"/>
          <w:szCs w:val="24"/>
        </w:rPr>
      </w:pPr>
    </w:p>
    <w:p w14:paraId="08C2C6D0" w14:textId="77777777" w:rsidR="00833244" w:rsidRDefault="00833244" w:rsidP="00833244">
      <w:pPr>
        <w:pStyle w:val="subtitle2forfrontpages"/>
        <w:tabs>
          <w:tab w:val="left" w:pos="7200"/>
        </w:tabs>
        <w:jc w:val="both"/>
        <w:rPr>
          <w:b w:val="0"/>
          <w:bCs/>
          <w:sz w:val="24"/>
          <w:szCs w:val="24"/>
        </w:rPr>
      </w:pPr>
    </w:p>
    <w:p w14:paraId="3351D8F4" w14:textId="77777777" w:rsidR="00833244" w:rsidRDefault="00833244" w:rsidP="00833244">
      <w:pPr>
        <w:pStyle w:val="subtitle2forfrontpages"/>
        <w:tabs>
          <w:tab w:val="left" w:pos="7200"/>
        </w:tabs>
        <w:jc w:val="both"/>
        <w:rPr>
          <w:b w:val="0"/>
          <w:bCs/>
          <w:sz w:val="24"/>
          <w:szCs w:val="24"/>
        </w:rPr>
      </w:pPr>
    </w:p>
    <w:p w14:paraId="65FCD5BD" w14:textId="77777777" w:rsidR="00833244" w:rsidRPr="009E4BD3" w:rsidRDefault="00A85913" w:rsidP="00833244">
      <w:pPr>
        <w:pStyle w:val="subtitle2forfrontpages"/>
        <w:tabs>
          <w:tab w:val="left" w:pos="7200"/>
        </w:tabs>
        <w:jc w:val="both"/>
        <w:rPr>
          <w:sz w:val="24"/>
          <w:szCs w:val="24"/>
        </w:rPr>
      </w:pPr>
      <w:bookmarkStart w:id="4" w:name="_Hlk102646167"/>
      <w:r w:rsidRPr="009E4BD3">
        <w:rPr>
          <w:sz w:val="24"/>
          <w:szCs w:val="24"/>
        </w:rPr>
        <w:t>Disadvantages of Agile methodology:</w:t>
      </w:r>
    </w:p>
    <w:p w14:paraId="2FA0B058"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1. </w:t>
      </w:r>
      <w:r w:rsidRPr="009711B3">
        <w:rPr>
          <w:b w:val="0"/>
          <w:bCs/>
          <w:sz w:val="24"/>
          <w:szCs w:val="24"/>
        </w:rPr>
        <w:t>It is not useful for small development projects.</w:t>
      </w:r>
    </w:p>
    <w:p w14:paraId="4299DD09"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2. </w:t>
      </w:r>
      <w:r w:rsidRPr="009711B3">
        <w:rPr>
          <w:b w:val="0"/>
          <w:bCs/>
          <w:sz w:val="24"/>
          <w:szCs w:val="24"/>
        </w:rPr>
        <w:t>There is a lack of intensity on necessary designing and documentation.</w:t>
      </w:r>
    </w:p>
    <w:p w14:paraId="23C17D89"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3. </w:t>
      </w:r>
      <w:r w:rsidRPr="009711B3">
        <w:rPr>
          <w:b w:val="0"/>
          <w:bCs/>
          <w:sz w:val="24"/>
          <w:szCs w:val="24"/>
        </w:rPr>
        <w:t>It requires an expert project member to take crucial decisions in the meeting.</w:t>
      </w:r>
    </w:p>
    <w:p w14:paraId="50F9AD63" w14:textId="77777777" w:rsidR="00833244" w:rsidRPr="009711B3" w:rsidRDefault="00A85913" w:rsidP="00833244">
      <w:pPr>
        <w:pStyle w:val="subtitle2forfrontpages"/>
        <w:tabs>
          <w:tab w:val="left" w:pos="7200"/>
        </w:tabs>
        <w:jc w:val="both"/>
        <w:rPr>
          <w:b w:val="0"/>
          <w:bCs/>
          <w:sz w:val="24"/>
          <w:szCs w:val="24"/>
        </w:rPr>
      </w:pPr>
      <w:r>
        <w:rPr>
          <w:b w:val="0"/>
          <w:bCs/>
          <w:sz w:val="24"/>
          <w:szCs w:val="24"/>
        </w:rPr>
        <w:t xml:space="preserve">4. </w:t>
      </w:r>
      <w:r w:rsidRPr="009711B3">
        <w:rPr>
          <w:b w:val="0"/>
          <w:bCs/>
          <w:sz w:val="24"/>
          <w:szCs w:val="24"/>
        </w:rPr>
        <w:t>Cost of Agile development methodology is slightly more as compared to other development methodologies.</w:t>
      </w:r>
      <w:bookmarkEnd w:id="4"/>
    </w:p>
    <w:p w14:paraId="157D86C9" w14:textId="77777777" w:rsidR="00833244" w:rsidRPr="009711B3" w:rsidRDefault="00833244" w:rsidP="00833244">
      <w:pPr>
        <w:pStyle w:val="subtitle2forfrontpages"/>
        <w:tabs>
          <w:tab w:val="left" w:pos="7200"/>
        </w:tabs>
        <w:jc w:val="both"/>
        <w:rPr>
          <w:sz w:val="24"/>
          <w:szCs w:val="24"/>
        </w:rPr>
      </w:pPr>
    </w:p>
    <w:p w14:paraId="0BA87C01" w14:textId="77777777" w:rsidR="00833244" w:rsidRPr="009711B3" w:rsidRDefault="00BA7469" w:rsidP="00833244">
      <w:pPr>
        <w:pStyle w:val="subtitle2forfrontpages"/>
        <w:tabs>
          <w:tab w:val="left" w:pos="7200"/>
        </w:tabs>
        <w:jc w:val="both"/>
        <w:rPr>
          <w:sz w:val="24"/>
          <w:szCs w:val="24"/>
        </w:rPr>
      </w:pPr>
      <w:r>
        <w:rPr>
          <w:noProof/>
          <w:sz w:val="24"/>
          <w:szCs w:val="24"/>
        </w:rPr>
        <w:pict w14:anchorId="6539B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4.25pt;margin-top:1.45pt;width:313.3pt;height:314.5pt;z-index:6">
            <v:imagedata r:id="rId8" o:title=""/>
            <w10:wrap type="square"/>
          </v:shape>
        </w:pict>
      </w:r>
    </w:p>
    <w:p w14:paraId="59A9E191" w14:textId="77777777" w:rsidR="00833244" w:rsidRPr="009711B3" w:rsidRDefault="00833244" w:rsidP="00833244">
      <w:pPr>
        <w:pStyle w:val="subtitle2forfrontpages"/>
        <w:tabs>
          <w:tab w:val="left" w:pos="7200"/>
        </w:tabs>
        <w:jc w:val="both"/>
        <w:rPr>
          <w:sz w:val="24"/>
          <w:szCs w:val="24"/>
        </w:rPr>
      </w:pPr>
    </w:p>
    <w:p w14:paraId="653F6226" w14:textId="77777777" w:rsidR="00833244" w:rsidRPr="009711B3" w:rsidRDefault="00833244" w:rsidP="00833244">
      <w:pPr>
        <w:pStyle w:val="subtitle2forfrontpages"/>
        <w:tabs>
          <w:tab w:val="left" w:pos="7200"/>
        </w:tabs>
        <w:jc w:val="both"/>
        <w:rPr>
          <w:sz w:val="24"/>
          <w:szCs w:val="24"/>
        </w:rPr>
      </w:pPr>
    </w:p>
    <w:p w14:paraId="4BA529EA" w14:textId="77777777" w:rsidR="00833244" w:rsidRPr="009711B3" w:rsidRDefault="00833244" w:rsidP="00833244">
      <w:pPr>
        <w:pStyle w:val="subtitle2forfrontpages"/>
        <w:tabs>
          <w:tab w:val="left" w:pos="7200"/>
        </w:tabs>
        <w:jc w:val="both"/>
        <w:rPr>
          <w:sz w:val="24"/>
          <w:szCs w:val="24"/>
        </w:rPr>
      </w:pPr>
    </w:p>
    <w:p w14:paraId="1A45D53F" w14:textId="77777777" w:rsidR="00833244" w:rsidRPr="009711B3" w:rsidRDefault="00833244" w:rsidP="00833244">
      <w:pPr>
        <w:pStyle w:val="subtitle2forfrontpages"/>
        <w:tabs>
          <w:tab w:val="left" w:pos="7200"/>
        </w:tabs>
        <w:jc w:val="both"/>
        <w:rPr>
          <w:sz w:val="24"/>
          <w:szCs w:val="24"/>
        </w:rPr>
      </w:pPr>
    </w:p>
    <w:p w14:paraId="04128032" w14:textId="77777777" w:rsidR="00833244" w:rsidRPr="009711B3" w:rsidRDefault="00A85913" w:rsidP="00833244">
      <w:pPr>
        <w:pStyle w:val="subtitle2forfrontpages"/>
        <w:tabs>
          <w:tab w:val="left" w:pos="7200"/>
        </w:tabs>
        <w:jc w:val="both"/>
        <w:rPr>
          <w:sz w:val="24"/>
          <w:szCs w:val="24"/>
        </w:rPr>
      </w:pPr>
      <w:r w:rsidRPr="009711B3">
        <w:rPr>
          <w:sz w:val="24"/>
          <w:szCs w:val="24"/>
        </w:rPr>
        <w:t xml:space="preserve"> </w:t>
      </w:r>
    </w:p>
    <w:p w14:paraId="54CCBB61" w14:textId="77777777" w:rsidR="00833244" w:rsidRPr="009711B3" w:rsidRDefault="00833244" w:rsidP="00833244">
      <w:pPr>
        <w:pStyle w:val="subtitle2forfrontpages"/>
        <w:tabs>
          <w:tab w:val="left" w:pos="7200"/>
        </w:tabs>
        <w:jc w:val="both"/>
        <w:rPr>
          <w:sz w:val="24"/>
          <w:szCs w:val="24"/>
        </w:rPr>
      </w:pPr>
    </w:p>
    <w:p w14:paraId="4D3D6170" w14:textId="77777777" w:rsidR="00833244" w:rsidRPr="009711B3" w:rsidRDefault="00833244" w:rsidP="00833244">
      <w:pPr>
        <w:pStyle w:val="subtitle2forfrontpages"/>
        <w:tabs>
          <w:tab w:val="left" w:pos="7200"/>
        </w:tabs>
        <w:jc w:val="both"/>
        <w:rPr>
          <w:sz w:val="24"/>
          <w:szCs w:val="24"/>
        </w:rPr>
      </w:pPr>
    </w:p>
    <w:p w14:paraId="46CFE06D" w14:textId="77777777" w:rsidR="00833244" w:rsidRPr="009711B3" w:rsidRDefault="00833244" w:rsidP="00833244">
      <w:pPr>
        <w:pStyle w:val="subtitle2forfrontpages"/>
        <w:tabs>
          <w:tab w:val="left" w:pos="7200"/>
        </w:tabs>
        <w:jc w:val="both"/>
        <w:rPr>
          <w:sz w:val="24"/>
          <w:szCs w:val="24"/>
        </w:rPr>
      </w:pPr>
    </w:p>
    <w:p w14:paraId="2FE18E2A" w14:textId="77777777" w:rsidR="00833244" w:rsidRPr="009711B3" w:rsidRDefault="00833244" w:rsidP="00833244">
      <w:pPr>
        <w:pStyle w:val="subtitle2forfrontpages"/>
        <w:tabs>
          <w:tab w:val="left" w:pos="7200"/>
        </w:tabs>
        <w:jc w:val="both"/>
        <w:rPr>
          <w:sz w:val="24"/>
          <w:szCs w:val="24"/>
        </w:rPr>
      </w:pPr>
    </w:p>
    <w:p w14:paraId="7B17AF8E" w14:textId="77777777" w:rsidR="00833244" w:rsidRPr="009711B3" w:rsidRDefault="00833244" w:rsidP="00833244">
      <w:pPr>
        <w:pStyle w:val="subtitle2forfrontpages"/>
        <w:tabs>
          <w:tab w:val="left" w:pos="7200"/>
        </w:tabs>
        <w:jc w:val="both"/>
        <w:rPr>
          <w:sz w:val="24"/>
          <w:szCs w:val="24"/>
        </w:rPr>
      </w:pPr>
    </w:p>
    <w:p w14:paraId="56B6D3AB" w14:textId="77777777" w:rsidR="00833244" w:rsidRDefault="00833244" w:rsidP="00833244">
      <w:pPr>
        <w:pStyle w:val="subtitle2forfrontpages"/>
        <w:tabs>
          <w:tab w:val="left" w:pos="7200"/>
        </w:tabs>
        <w:jc w:val="both"/>
        <w:rPr>
          <w:sz w:val="24"/>
          <w:szCs w:val="24"/>
        </w:rPr>
      </w:pPr>
    </w:p>
    <w:p w14:paraId="3EE33557" w14:textId="77777777" w:rsidR="00833244" w:rsidRDefault="00833244" w:rsidP="00833244">
      <w:pPr>
        <w:pStyle w:val="subtitle2forfrontpages"/>
        <w:tabs>
          <w:tab w:val="left" w:pos="7200"/>
        </w:tabs>
        <w:jc w:val="both"/>
        <w:rPr>
          <w:sz w:val="24"/>
          <w:szCs w:val="24"/>
        </w:rPr>
      </w:pPr>
    </w:p>
    <w:p w14:paraId="2D822BDD" w14:textId="77777777" w:rsidR="008F2C52" w:rsidRPr="008F2C52" w:rsidRDefault="00A85913" w:rsidP="008F2C52">
      <w:pPr>
        <w:pStyle w:val="subtitle2forfrontpages"/>
        <w:tabs>
          <w:tab w:val="left" w:pos="7200"/>
        </w:tabs>
        <w:rPr>
          <w:b w:val="0"/>
          <w:bCs/>
          <w:sz w:val="24"/>
          <w:szCs w:val="24"/>
        </w:rPr>
      </w:pPr>
      <w:r w:rsidRPr="008F2C52">
        <w:rPr>
          <w:b w:val="0"/>
          <w:bCs/>
          <w:sz w:val="24"/>
          <w:szCs w:val="24"/>
        </w:rPr>
        <w:t>Fig 1.1 Agile Development</w:t>
      </w:r>
    </w:p>
    <w:p w14:paraId="75D98E48" w14:textId="77777777" w:rsidR="008F2C52" w:rsidRDefault="008F2C52" w:rsidP="00833244">
      <w:pPr>
        <w:pStyle w:val="subtitle2forfrontpages"/>
        <w:tabs>
          <w:tab w:val="left" w:pos="7200"/>
        </w:tabs>
        <w:jc w:val="both"/>
        <w:rPr>
          <w:sz w:val="24"/>
          <w:szCs w:val="24"/>
        </w:rPr>
      </w:pPr>
    </w:p>
    <w:p w14:paraId="3634478F" w14:textId="77777777" w:rsidR="008F2C52" w:rsidRDefault="008F2C52" w:rsidP="00833244">
      <w:pPr>
        <w:pStyle w:val="subtitle2forfrontpages"/>
        <w:tabs>
          <w:tab w:val="left" w:pos="7200"/>
        </w:tabs>
        <w:jc w:val="both"/>
        <w:rPr>
          <w:sz w:val="24"/>
          <w:szCs w:val="24"/>
        </w:rPr>
      </w:pPr>
    </w:p>
    <w:p w14:paraId="0EAA05E7" w14:textId="77777777" w:rsidR="008F2C52" w:rsidRDefault="008F2C52" w:rsidP="00833244">
      <w:pPr>
        <w:pStyle w:val="subtitle2forfrontpages"/>
        <w:tabs>
          <w:tab w:val="left" w:pos="7200"/>
        </w:tabs>
        <w:jc w:val="both"/>
        <w:rPr>
          <w:sz w:val="24"/>
          <w:szCs w:val="24"/>
        </w:rPr>
      </w:pPr>
    </w:p>
    <w:p w14:paraId="2BB1374D" w14:textId="71E0254C" w:rsidR="00833244" w:rsidRDefault="00A85913" w:rsidP="00833244">
      <w:pPr>
        <w:pStyle w:val="subtitle2forfrontpages"/>
        <w:tabs>
          <w:tab w:val="left" w:pos="7200"/>
        </w:tabs>
        <w:jc w:val="both"/>
        <w:rPr>
          <w:sz w:val="24"/>
          <w:szCs w:val="24"/>
        </w:rPr>
      </w:pPr>
      <w:bookmarkStart w:id="5" w:name="_Hlk102646337"/>
      <w:r w:rsidRPr="009711B3">
        <w:rPr>
          <w:sz w:val="24"/>
          <w:szCs w:val="24"/>
        </w:rPr>
        <w:lastRenderedPageBreak/>
        <w:t>1.5  ROLE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4"/>
        <w:gridCol w:w="3125"/>
        <w:gridCol w:w="4277"/>
      </w:tblGrid>
      <w:tr w:rsidR="00C731F6" w14:paraId="4132BE1B" w14:textId="77777777" w:rsidTr="00392647">
        <w:tc>
          <w:tcPr>
            <w:tcW w:w="1526" w:type="dxa"/>
            <w:shd w:val="clear" w:color="auto" w:fill="auto"/>
          </w:tcPr>
          <w:p w14:paraId="48A34A48"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S. no</w:t>
            </w:r>
          </w:p>
        </w:tc>
        <w:tc>
          <w:tcPr>
            <w:tcW w:w="3260" w:type="dxa"/>
            <w:shd w:val="clear" w:color="auto" w:fill="auto"/>
          </w:tcPr>
          <w:p w14:paraId="3B6586AC"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Name</w:t>
            </w:r>
          </w:p>
        </w:tc>
        <w:tc>
          <w:tcPr>
            <w:tcW w:w="4459" w:type="dxa"/>
            <w:shd w:val="clear" w:color="auto" w:fill="auto"/>
          </w:tcPr>
          <w:p w14:paraId="40EC3825"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Role</w:t>
            </w:r>
            <w:r>
              <w:rPr>
                <w:b w:val="0"/>
                <w:bCs/>
                <w:sz w:val="18"/>
                <w:szCs w:val="18"/>
              </w:rPr>
              <w:t>/Working Modules</w:t>
            </w:r>
          </w:p>
        </w:tc>
      </w:tr>
      <w:tr w:rsidR="00C731F6" w14:paraId="1AD20F8A" w14:textId="77777777" w:rsidTr="00392647">
        <w:tc>
          <w:tcPr>
            <w:tcW w:w="1526" w:type="dxa"/>
            <w:shd w:val="clear" w:color="auto" w:fill="auto"/>
          </w:tcPr>
          <w:p w14:paraId="52B3E368"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1</w:t>
            </w:r>
          </w:p>
        </w:tc>
        <w:tc>
          <w:tcPr>
            <w:tcW w:w="3260" w:type="dxa"/>
            <w:shd w:val="clear" w:color="auto" w:fill="auto"/>
          </w:tcPr>
          <w:p w14:paraId="5A27DF33"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 xml:space="preserve">Hatim </w:t>
            </w:r>
            <w:proofErr w:type="spellStart"/>
            <w:r w:rsidRPr="00150ADF">
              <w:rPr>
                <w:b w:val="0"/>
                <w:bCs/>
                <w:sz w:val="18"/>
                <w:szCs w:val="18"/>
              </w:rPr>
              <w:t>Saifee</w:t>
            </w:r>
            <w:proofErr w:type="spellEnd"/>
            <w:r w:rsidRPr="00150ADF">
              <w:rPr>
                <w:b w:val="0"/>
                <w:bCs/>
                <w:sz w:val="18"/>
                <w:szCs w:val="18"/>
              </w:rPr>
              <w:t xml:space="preserve"> Press Wala</w:t>
            </w:r>
          </w:p>
        </w:tc>
        <w:tc>
          <w:tcPr>
            <w:tcW w:w="4459" w:type="dxa"/>
            <w:shd w:val="clear" w:color="auto" w:fill="auto"/>
          </w:tcPr>
          <w:p w14:paraId="46AAA03D" w14:textId="77777777" w:rsidR="00833244" w:rsidRPr="00150ADF" w:rsidRDefault="00A85913" w:rsidP="00392647">
            <w:pPr>
              <w:pStyle w:val="subtitle2forfrontpages"/>
              <w:tabs>
                <w:tab w:val="left" w:pos="7200"/>
              </w:tabs>
              <w:jc w:val="both"/>
              <w:rPr>
                <w:b w:val="0"/>
                <w:bCs/>
                <w:sz w:val="18"/>
                <w:szCs w:val="18"/>
              </w:rPr>
            </w:pPr>
            <w:r>
              <w:rPr>
                <w:b w:val="0"/>
                <w:bCs/>
                <w:sz w:val="18"/>
                <w:szCs w:val="18"/>
              </w:rPr>
              <w:t>Order/Invoice, Login/Registration Module</w:t>
            </w:r>
          </w:p>
        </w:tc>
      </w:tr>
      <w:tr w:rsidR="00C731F6" w14:paraId="50AE6E7B" w14:textId="77777777" w:rsidTr="00392647">
        <w:tc>
          <w:tcPr>
            <w:tcW w:w="1526" w:type="dxa"/>
            <w:shd w:val="clear" w:color="auto" w:fill="auto"/>
          </w:tcPr>
          <w:p w14:paraId="07AAF0A3"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2</w:t>
            </w:r>
          </w:p>
        </w:tc>
        <w:tc>
          <w:tcPr>
            <w:tcW w:w="3260" w:type="dxa"/>
            <w:shd w:val="clear" w:color="auto" w:fill="auto"/>
          </w:tcPr>
          <w:p w14:paraId="43DE45FA"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Karun Mourya</w:t>
            </w:r>
          </w:p>
        </w:tc>
        <w:tc>
          <w:tcPr>
            <w:tcW w:w="4459" w:type="dxa"/>
            <w:shd w:val="clear" w:color="auto" w:fill="auto"/>
          </w:tcPr>
          <w:p w14:paraId="412F5A77" w14:textId="77777777" w:rsidR="00833244" w:rsidRPr="00150ADF" w:rsidRDefault="00A85913" w:rsidP="00392647">
            <w:pPr>
              <w:pStyle w:val="subtitle2forfrontpages"/>
              <w:tabs>
                <w:tab w:val="left" w:pos="7200"/>
              </w:tabs>
              <w:jc w:val="both"/>
              <w:rPr>
                <w:b w:val="0"/>
                <w:bCs/>
                <w:sz w:val="18"/>
                <w:szCs w:val="18"/>
              </w:rPr>
            </w:pPr>
            <w:r>
              <w:rPr>
                <w:b w:val="0"/>
                <w:bCs/>
                <w:sz w:val="18"/>
                <w:szCs w:val="18"/>
              </w:rPr>
              <w:t>Customer and User Modules</w:t>
            </w:r>
          </w:p>
        </w:tc>
      </w:tr>
      <w:tr w:rsidR="00C731F6" w14:paraId="25766372" w14:textId="77777777" w:rsidTr="00392647">
        <w:tc>
          <w:tcPr>
            <w:tcW w:w="1526" w:type="dxa"/>
            <w:shd w:val="clear" w:color="auto" w:fill="auto"/>
          </w:tcPr>
          <w:p w14:paraId="4ED14A10"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3</w:t>
            </w:r>
          </w:p>
        </w:tc>
        <w:tc>
          <w:tcPr>
            <w:tcW w:w="3260" w:type="dxa"/>
            <w:shd w:val="clear" w:color="auto" w:fill="auto"/>
          </w:tcPr>
          <w:p w14:paraId="4E13186F" w14:textId="77777777" w:rsidR="00833244" w:rsidRPr="00150ADF" w:rsidRDefault="00A85913" w:rsidP="00392647">
            <w:pPr>
              <w:pStyle w:val="subtitle2forfrontpages"/>
              <w:tabs>
                <w:tab w:val="left" w:pos="7200"/>
              </w:tabs>
              <w:jc w:val="both"/>
              <w:rPr>
                <w:b w:val="0"/>
                <w:bCs/>
                <w:sz w:val="18"/>
                <w:szCs w:val="18"/>
              </w:rPr>
            </w:pPr>
            <w:proofErr w:type="spellStart"/>
            <w:r w:rsidRPr="00150ADF">
              <w:rPr>
                <w:b w:val="0"/>
                <w:bCs/>
                <w:sz w:val="18"/>
                <w:szCs w:val="18"/>
              </w:rPr>
              <w:t>Khushhal</w:t>
            </w:r>
            <w:proofErr w:type="spellEnd"/>
            <w:r w:rsidRPr="00150ADF">
              <w:rPr>
                <w:b w:val="0"/>
                <w:bCs/>
                <w:sz w:val="18"/>
                <w:szCs w:val="18"/>
              </w:rPr>
              <w:t xml:space="preserve"> Gupta</w:t>
            </w:r>
          </w:p>
        </w:tc>
        <w:tc>
          <w:tcPr>
            <w:tcW w:w="4459" w:type="dxa"/>
            <w:shd w:val="clear" w:color="auto" w:fill="auto"/>
          </w:tcPr>
          <w:p w14:paraId="4D9D453F" w14:textId="77777777" w:rsidR="00833244" w:rsidRPr="00150ADF" w:rsidRDefault="00A85913" w:rsidP="00392647">
            <w:pPr>
              <w:pStyle w:val="subtitle2forfrontpages"/>
              <w:tabs>
                <w:tab w:val="left" w:pos="7200"/>
              </w:tabs>
              <w:jc w:val="both"/>
              <w:rPr>
                <w:b w:val="0"/>
                <w:bCs/>
                <w:sz w:val="18"/>
                <w:szCs w:val="18"/>
              </w:rPr>
            </w:pPr>
            <w:r>
              <w:rPr>
                <w:b w:val="0"/>
                <w:bCs/>
                <w:sz w:val="18"/>
                <w:szCs w:val="18"/>
              </w:rPr>
              <w:t>Customer and User Modules</w:t>
            </w:r>
          </w:p>
        </w:tc>
      </w:tr>
      <w:tr w:rsidR="00C731F6" w14:paraId="43D3AE8E" w14:textId="77777777" w:rsidTr="00392647">
        <w:tc>
          <w:tcPr>
            <w:tcW w:w="1526" w:type="dxa"/>
            <w:shd w:val="clear" w:color="auto" w:fill="auto"/>
          </w:tcPr>
          <w:p w14:paraId="49D1D2EC"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4</w:t>
            </w:r>
          </w:p>
        </w:tc>
        <w:tc>
          <w:tcPr>
            <w:tcW w:w="3260" w:type="dxa"/>
            <w:shd w:val="clear" w:color="auto" w:fill="auto"/>
          </w:tcPr>
          <w:p w14:paraId="11957EA8" w14:textId="77777777" w:rsidR="00833244" w:rsidRPr="00150ADF" w:rsidRDefault="00A85913" w:rsidP="00392647">
            <w:pPr>
              <w:pStyle w:val="subtitle2forfrontpages"/>
              <w:tabs>
                <w:tab w:val="left" w:pos="7200"/>
              </w:tabs>
              <w:jc w:val="both"/>
              <w:rPr>
                <w:b w:val="0"/>
                <w:bCs/>
                <w:sz w:val="18"/>
                <w:szCs w:val="18"/>
              </w:rPr>
            </w:pPr>
            <w:r w:rsidRPr="00150ADF">
              <w:rPr>
                <w:b w:val="0"/>
                <w:bCs/>
                <w:sz w:val="18"/>
                <w:szCs w:val="18"/>
              </w:rPr>
              <w:t xml:space="preserve">Murtaza </w:t>
            </w:r>
            <w:proofErr w:type="spellStart"/>
            <w:r w:rsidRPr="00150ADF">
              <w:rPr>
                <w:b w:val="0"/>
                <w:bCs/>
                <w:sz w:val="18"/>
                <w:szCs w:val="18"/>
              </w:rPr>
              <w:t>Barwahwala</w:t>
            </w:r>
            <w:proofErr w:type="spellEnd"/>
          </w:p>
        </w:tc>
        <w:tc>
          <w:tcPr>
            <w:tcW w:w="4459" w:type="dxa"/>
            <w:shd w:val="clear" w:color="auto" w:fill="auto"/>
          </w:tcPr>
          <w:p w14:paraId="2F289B1F" w14:textId="77777777" w:rsidR="00833244" w:rsidRPr="00150ADF" w:rsidRDefault="00A85913" w:rsidP="00392647">
            <w:pPr>
              <w:pStyle w:val="subtitle2forfrontpages"/>
              <w:tabs>
                <w:tab w:val="left" w:pos="7200"/>
              </w:tabs>
              <w:jc w:val="both"/>
              <w:rPr>
                <w:b w:val="0"/>
                <w:bCs/>
                <w:sz w:val="18"/>
                <w:szCs w:val="18"/>
              </w:rPr>
            </w:pPr>
            <w:r>
              <w:rPr>
                <w:b w:val="0"/>
                <w:bCs/>
                <w:sz w:val="18"/>
                <w:szCs w:val="18"/>
              </w:rPr>
              <w:t>Order/Invoice, Login/Registration Module</w:t>
            </w:r>
          </w:p>
        </w:tc>
      </w:tr>
    </w:tbl>
    <w:bookmarkEnd w:id="5"/>
    <w:p w14:paraId="2ADC6391" w14:textId="77777777" w:rsidR="00833244" w:rsidRDefault="008F2C52" w:rsidP="00833244">
      <w:pPr>
        <w:pStyle w:val="subtitle2forfrontpages"/>
        <w:tabs>
          <w:tab w:val="left" w:pos="7200"/>
        </w:tabs>
        <w:jc w:val="both"/>
        <w:rPr>
          <w:b w:val="0"/>
          <w:bCs/>
          <w:sz w:val="24"/>
          <w:szCs w:val="24"/>
        </w:rPr>
      </w:pPr>
      <w:r>
        <w:rPr>
          <w:sz w:val="24"/>
          <w:szCs w:val="24"/>
        </w:rPr>
        <w:t xml:space="preserve">                                                    </w:t>
      </w:r>
      <w:r w:rsidRPr="008F2C52">
        <w:rPr>
          <w:b w:val="0"/>
          <w:bCs/>
          <w:sz w:val="24"/>
          <w:szCs w:val="24"/>
        </w:rPr>
        <w:t>Table : 1.1</w:t>
      </w:r>
    </w:p>
    <w:p w14:paraId="63E46D51" w14:textId="77777777" w:rsidR="008F2C52" w:rsidRPr="008F2C52" w:rsidRDefault="008F2C52" w:rsidP="00833244">
      <w:pPr>
        <w:pStyle w:val="subtitle2forfrontpages"/>
        <w:tabs>
          <w:tab w:val="left" w:pos="7200"/>
        </w:tabs>
        <w:jc w:val="both"/>
        <w:rPr>
          <w:b w:val="0"/>
          <w:bCs/>
          <w:sz w:val="24"/>
          <w:szCs w:val="24"/>
        </w:rPr>
      </w:pPr>
    </w:p>
    <w:p w14:paraId="4D42ACBE" w14:textId="77777777" w:rsidR="00833244" w:rsidRPr="00A51A04" w:rsidRDefault="00A85913" w:rsidP="00833244">
      <w:pPr>
        <w:pStyle w:val="subtitle2forfrontpages"/>
        <w:tabs>
          <w:tab w:val="left" w:pos="7200"/>
        </w:tabs>
        <w:jc w:val="both"/>
        <w:rPr>
          <w:sz w:val="24"/>
          <w:szCs w:val="24"/>
        </w:rPr>
      </w:pPr>
      <w:bookmarkStart w:id="6" w:name="_Hlk102646465"/>
      <w:r w:rsidRPr="009711B3">
        <w:rPr>
          <w:sz w:val="24"/>
          <w:szCs w:val="24"/>
        </w:rPr>
        <w:t>1.6 CONTRIBUTION OF PROJECT</w:t>
      </w:r>
    </w:p>
    <w:p w14:paraId="11E9D995" w14:textId="3F03C3A7" w:rsidR="00833244" w:rsidRPr="009711B3" w:rsidRDefault="00A85913" w:rsidP="00833244">
      <w:pPr>
        <w:pStyle w:val="subtitle2forfrontpages"/>
        <w:tabs>
          <w:tab w:val="left" w:pos="7200"/>
        </w:tabs>
        <w:jc w:val="both"/>
        <w:rPr>
          <w:sz w:val="24"/>
          <w:szCs w:val="24"/>
        </w:rPr>
      </w:pPr>
      <w:r w:rsidRPr="009711B3">
        <w:rPr>
          <w:sz w:val="24"/>
          <w:szCs w:val="24"/>
        </w:rPr>
        <w:t>1.6.1 Market potential</w:t>
      </w:r>
    </w:p>
    <w:p w14:paraId="534CD376" w14:textId="77777777" w:rsidR="00833244" w:rsidRPr="009711B3" w:rsidRDefault="00A85913" w:rsidP="00833244">
      <w:pPr>
        <w:pStyle w:val="subtitle2forfrontpages"/>
        <w:tabs>
          <w:tab w:val="left" w:pos="7200"/>
        </w:tabs>
        <w:jc w:val="both"/>
        <w:rPr>
          <w:b w:val="0"/>
          <w:bCs/>
          <w:sz w:val="24"/>
          <w:szCs w:val="24"/>
        </w:rPr>
      </w:pPr>
      <w:proofErr w:type="spellStart"/>
      <w:r w:rsidRPr="009711B3">
        <w:rPr>
          <w:b w:val="0"/>
          <w:bCs/>
          <w:sz w:val="24"/>
          <w:szCs w:val="24"/>
        </w:rPr>
        <w:t>Rentish</w:t>
      </w:r>
      <w:proofErr w:type="spellEnd"/>
      <w:r w:rsidRPr="009711B3">
        <w:rPr>
          <w:b w:val="0"/>
          <w:bCs/>
          <w:sz w:val="24"/>
          <w:szCs w:val="24"/>
        </w:rPr>
        <w:t xml:space="preserve"> can give out maximum market returns. There are big websites which give houses on rent and there are websites which give us a hotel.</w:t>
      </w:r>
    </w:p>
    <w:p w14:paraId="455947C2"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Some websites give cars, bikes, and trucks on rent. Some websites give furniture on rent. There are websites for electrical appliances, and even there are websites for kitchen appliances.</w:t>
      </w:r>
    </w:p>
    <w:p w14:paraId="0D22BAEA" w14:textId="77777777" w:rsidR="00833244" w:rsidRPr="009711B3" w:rsidRDefault="00A85913" w:rsidP="00833244">
      <w:pPr>
        <w:pStyle w:val="subtitle2forfrontpages"/>
        <w:tabs>
          <w:tab w:val="left" w:pos="7200"/>
        </w:tabs>
        <w:jc w:val="both"/>
        <w:rPr>
          <w:b w:val="0"/>
          <w:bCs/>
          <w:sz w:val="24"/>
          <w:szCs w:val="24"/>
        </w:rPr>
      </w:pPr>
      <w:proofErr w:type="spellStart"/>
      <w:r w:rsidRPr="009711B3">
        <w:rPr>
          <w:b w:val="0"/>
          <w:bCs/>
          <w:sz w:val="24"/>
          <w:szCs w:val="24"/>
        </w:rPr>
        <w:t>Rentish</w:t>
      </w:r>
      <w:proofErr w:type="spellEnd"/>
      <w:r w:rsidRPr="009711B3">
        <w:rPr>
          <w:b w:val="0"/>
          <w:bCs/>
          <w:sz w:val="24"/>
          <w:szCs w:val="24"/>
        </w:rPr>
        <w:t xml:space="preserve"> is a combination of all these websites This is an idea to make user's life easy by giving them everything on a single platform. Here, the user will be able to find anything he wants. He would not have to surf the internet for different websites for different things this character increases its value hundred folds.</w:t>
      </w:r>
    </w:p>
    <w:p w14:paraId="086969E5"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 xml:space="preserve">This website will even help in building other start-ups by decreasing the investment cost as the user can rent </w:t>
      </w:r>
      <w:proofErr w:type="gramStart"/>
      <w:r w:rsidRPr="009711B3">
        <w:rPr>
          <w:b w:val="0"/>
          <w:bCs/>
          <w:sz w:val="24"/>
          <w:szCs w:val="24"/>
        </w:rPr>
        <w:t>items</w:t>
      </w:r>
      <w:proofErr w:type="gramEnd"/>
      <w:r w:rsidRPr="009711B3">
        <w:rPr>
          <w:b w:val="0"/>
          <w:bCs/>
          <w:sz w:val="24"/>
          <w:szCs w:val="24"/>
        </w:rPr>
        <w:t xml:space="preserve"> he needs for a start-up instead of buying them.</w:t>
      </w:r>
    </w:p>
    <w:p w14:paraId="4F102339" w14:textId="0E75BF01" w:rsidR="00833244" w:rsidRPr="009711B3" w:rsidRDefault="00A85913" w:rsidP="00833244">
      <w:pPr>
        <w:pStyle w:val="subtitle2forfrontpages"/>
        <w:tabs>
          <w:tab w:val="left" w:pos="7200"/>
        </w:tabs>
        <w:jc w:val="both"/>
        <w:rPr>
          <w:sz w:val="24"/>
          <w:szCs w:val="24"/>
        </w:rPr>
      </w:pPr>
      <w:r w:rsidRPr="009711B3">
        <w:rPr>
          <w:sz w:val="24"/>
          <w:szCs w:val="24"/>
        </w:rPr>
        <w:t xml:space="preserve">1.6.2 Innovativeness </w:t>
      </w:r>
    </w:p>
    <w:p w14:paraId="392421EA" w14:textId="77777777" w:rsidR="00833244" w:rsidRPr="009711B3" w:rsidRDefault="00A85913" w:rsidP="00833244">
      <w:pPr>
        <w:pStyle w:val="subtitle2forfrontpages"/>
        <w:tabs>
          <w:tab w:val="left" w:pos="7200"/>
        </w:tabs>
        <w:jc w:val="both"/>
        <w:rPr>
          <w:b w:val="0"/>
          <w:bCs/>
          <w:sz w:val="24"/>
          <w:szCs w:val="24"/>
        </w:rPr>
      </w:pPr>
      <w:proofErr w:type="spellStart"/>
      <w:r w:rsidRPr="009711B3">
        <w:rPr>
          <w:b w:val="0"/>
          <w:bCs/>
          <w:sz w:val="24"/>
          <w:szCs w:val="24"/>
        </w:rPr>
        <w:t>Rentish</w:t>
      </w:r>
      <w:proofErr w:type="spellEnd"/>
      <w:r w:rsidRPr="009711B3">
        <w:rPr>
          <w:b w:val="0"/>
          <w:bCs/>
          <w:sz w:val="24"/>
          <w:szCs w:val="24"/>
        </w:rPr>
        <w:t xml:space="preserve"> will be an innovative and unique website that helps the user in renting whatever he needs and whenever he needs.</w:t>
      </w:r>
    </w:p>
    <w:p w14:paraId="3A35F08A"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 xml:space="preserve">This website will consist all the items that are rentable. If someone goes for a start-up in some field but can't get much investment to buy all the requirements for a start-up. so, he or she can rent the required items like office furniture or set up for some company start-up or kitchen accessories or dining furniture for restaurant start-ups till they can get stable economically in this way </w:t>
      </w:r>
      <w:proofErr w:type="spellStart"/>
      <w:r w:rsidRPr="009711B3">
        <w:rPr>
          <w:b w:val="0"/>
          <w:bCs/>
          <w:sz w:val="24"/>
          <w:szCs w:val="24"/>
        </w:rPr>
        <w:t>rentish</w:t>
      </w:r>
      <w:proofErr w:type="spellEnd"/>
      <w:r w:rsidRPr="009711B3">
        <w:rPr>
          <w:b w:val="0"/>
          <w:bCs/>
          <w:sz w:val="24"/>
          <w:szCs w:val="24"/>
        </w:rPr>
        <w:t xml:space="preserve"> will help build many start-ups and is a great step towards progressive and fulfilled future.</w:t>
      </w:r>
    </w:p>
    <w:p w14:paraId="4259B281" w14:textId="77777777" w:rsidR="00833244" w:rsidRPr="008F2C52" w:rsidRDefault="00A85913" w:rsidP="00833244">
      <w:pPr>
        <w:pStyle w:val="subtitle2forfrontpages"/>
        <w:tabs>
          <w:tab w:val="left" w:pos="7200"/>
        </w:tabs>
        <w:jc w:val="both"/>
        <w:rPr>
          <w:b w:val="0"/>
          <w:bCs/>
          <w:sz w:val="24"/>
          <w:szCs w:val="24"/>
        </w:rPr>
      </w:pPr>
      <w:r w:rsidRPr="009711B3">
        <w:rPr>
          <w:b w:val="0"/>
          <w:bCs/>
          <w:sz w:val="24"/>
          <w:szCs w:val="24"/>
        </w:rPr>
        <w:lastRenderedPageBreak/>
        <w:t xml:space="preserve">In </w:t>
      </w:r>
      <w:proofErr w:type="spellStart"/>
      <w:r w:rsidRPr="009711B3">
        <w:rPr>
          <w:b w:val="0"/>
          <w:bCs/>
          <w:sz w:val="24"/>
          <w:szCs w:val="24"/>
        </w:rPr>
        <w:t>rentish</w:t>
      </w:r>
      <w:proofErr w:type="spellEnd"/>
      <w:r w:rsidRPr="009711B3">
        <w:rPr>
          <w:b w:val="0"/>
          <w:bCs/>
          <w:sz w:val="24"/>
          <w:szCs w:val="24"/>
        </w:rPr>
        <w:t xml:space="preserve"> users will even get complete packages like they will get whole bedroom furniture package or drawing room package etc. In this way, users won't have to rent everything they need one by one. They will be able to get everything at once.</w:t>
      </w:r>
    </w:p>
    <w:p w14:paraId="0621C693" w14:textId="562D3AF7" w:rsidR="00833244" w:rsidRPr="009711B3" w:rsidRDefault="00A85913" w:rsidP="00833244">
      <w:pPr>
        <w:pStyle w:val="subtitle2forfrontpages"/>
        <w:tabs>
          <w:tab w:val="left" w:pos="7200"/>
        </w:tabs>
        <w:jc w:val="both"/>
        <w:rPr>
          <w:sz w:val="24"/>
          <w:szCs w:val="24"/>
        </w:rPr>
      </w:pPr>
      <w:r w:rsidRPr="009711B3">
        <w:rPr>
          <w:sz w:val="24"/>
          <w:szCs w:val="24"/>
        </w:rPr>
        <w:t>1.6.3 Usefulness</w:t>
      </w:r>
    </w:p>
    <w:p w14:paraId="58CBA25C"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Currently, there are people across the globe who wants to rent something but can't find the proper means to do so. These include someone who wants to rent a piece of cloth to someone who wants to rent a house. people find it very difficult to find different platforms they can trust for renting different things without any other individual support. Already available websites can give you items on rent but a single platform or can't get you all things you need to rent.</w:t>
      </w:r>
    </w:p>
    <w:p w14:paraId="17207CAA" w14:textId="77777777" w:rsidR="00833244" w:rsidRDefault="00A85913" w:rsidP="00833244">
      <w:pPr>
        <w:pStyle w:val="subtitle2forfrontpages"/>
        <w:tabs>
          <w:tab w:val="left" w:pos="7200"/>
        </w:tabs>
        <w:jc w:val="both"/>
        <w:rPr>
          <w:b w:val="0"/>
          <w:bCs/>
          <w:sz w:val="24"/>
          <w:szCs w:val="24"/>
        </w:rPr>
      </w:pPr>
      <w:r w:rsidRPr="009711B3">
        <w:rPr>
          <w:b w:val="0"/>
          <w:bCs/>
          <w:sz w:val="24"/>
          <w:szCs w:val="24"/>
        </w:rPr>
        <w:t xml:space="preserve">Hence there is a need to update those websites according to today's technical world expectations. </w:t>
      </w:r>
    </w:p>
    <w:p w14:paraId="545B460C" w14:textId="77777777" w:rsidR="00833244" w:rsidRPr="009711B3" w:rsidRDefault="00A85913" w:rsidP="00833244">
      <w:pPr>
        <w:pStyle w:val="subtitle2forfrontpages"/>
        <w:tabs>
          <w:tab w:val="left" w:pos="7200"/>
        </w:tabs>
        <w:jc w:val="both"/>
        <w:rPr>
          <w:sz w:val="24"/>
          <w:szCs w:val="24"/>
        </w:rPr>
      </w:pPr>
      <w:r w:rsidRPr="009711B3">
        <w:rPr>
          <w:b w:val="0"/>
          <w:bCs/>
          <w:sz w:val="24"/>
          <w:szCs w:val="24"/>
        </w:rPr>
        <w:t xml:space="preserve">We have many reasons to design </w:t>
      </w:r>
      <w:proofErr w:type="spellStart"/>
      <w:r w:rsidRPr="009711B3">
        <w:rPr>
          <w:b w:val="0"/>
          <w:bCs/>
          <w:sz w:val="24"/>
          <w:szCs w:val="24"/>
        </w:rPr>
        <w:t>Rentish</w:t>
      </w:r>
      <w:proofErr w:type="spellEnd"/>
      <w:r w:rsidRPr="009711B3">
        <w:rPr>
          <w:b w:val="0"/>
          <w:bCs/>
          <w:sz w:val="24"/>
          <w:szCs w:val="24"/>
        </w:rPr>
        <w:t xml:space="preserve"> firstly, there is no other website which provides all goods and content for rent. Secondly, it is easy to rent everything in one place. </w:t>
      </w:r>
      <w:proofErr w:type="gramStart"/>
      <w:r w:rsidRPr="009711B3">
        <w:rPr>
          <w:b w:val="0"/>
          <w:bCs/>
          <w:sz w:val="24"/>
          <w:szCs w:val="24"/>
        </w:rPr>
        <w:t>So</w:t>
      </w:r>
      <w:proofErr w:type="gramEnd"/>
      <w:r w:rsidRPr="009711B3">
        <w:rPr>
          <w:b w:val="0"/>
          <w:bCs/>
          <w:sz w:val="24"/>
          <w:szCs w:val="24"/>
        </w:rPr>
        <w:t xml:space="preserve"> the user will be much more satisfied.</w:t>
      </w:r>
      <w:bookmarkEnd w:id="6"/>
    </w:p>
    <w:p w14:paraId="4C9B0E5B" w14:textId="77777777" w:rsidR="00833244" w:rsidRPr="009711B3" w:rsidRDefault="00A85913" w:rsidP="00833244">
      <w:pPr>
        <w:pStyle w:val="subtitle2forfrontpages"/>
        <w:tabs>
          <w:tab w:val="left" w:pos="7200"/>
        </w:tabs>
        <w:jc w:val="both"/>
        <w:rPr>
          <w:sz w:val="24"/>
          <w:szCs w:val="24"/>
        </w:rPr>
      </w:pPr>
      <w:bookmarkStart w:id="7" w:name="_Hlk102646540"/>
      <w:r w:rsidRPr="009711B3">
        <w:rPr>
          <w:sz w:val="24"/>
          <w:szCs w:val="24"/>
        </w:rPr>
        <w:t xml:space="preserve">1.7 Report Organization </w:t>
      </w:r>
    </w:p>
    <w:p w14:paraId="73828449" w14:textId="77777777" w:rsidR="00833244" w:rsidRPr="009711B3" w:rsidRDefault="00A85913" w:rsidP="00833244">
      <w:pPr>
        <w:pStyle w:val="subtitle2forfrontpages"/>
        <w:tabs>
          <w:tab w:val="left" w:pos="7200"/>
        </w:tabs>
        <w:jc w:val="both"/>
        <w:rPr>
          <w:sz w:val="24"/>
          <w:szCs w:val="24"/>
        </w:rPr>
      </w:pPr>
      <w:r w:rsidRPr="009711B3">
        <w:rPr>
          <w:sz w:val="24"/>
          <w:szCs w:val="24"/>
        </w:rPr>
        <w:t xml:space="preserve">Chapter 1 </w:t>
      </w:r>
    </w:p>
    <w:p w14:paraId="7119CC71" w14:textId="77777777" w:rsidR="00833244" w:rsidRPr="009711B3" w:rsidRDefault="00A85913" w:rsidP="00833244">
      <w:pPr>
        <w:pStyle w:val="subtitle2forfrontpages"/>
        <w:tabs>
          <w:tab w:val="left" w:pos="7200"/>
        </w:tabs>
        <w:jc w:val="both"/>
        <w:rPr>
          <w:sz w:val="24"/>
          <w:szCs w:val="24"/>
        </w:rPr>
      </w:pPr>
      <w:r w:rsidRPr="009711B3">
        <w:rPr>
          <w:sz w:val="24"/>
          <w:szCs w:val="24"/>
        </w:rPr>
        <w:t>Introduction</w:t>
      </w:r>
    </w:p>
    <w:p w14:paraId="05C508DC"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 xml:space="preserve">This chapter comprises the main aim, motive, and introduction of the project. It comprises all the necessary details regarding the basic essence of the project. </w:t>
      </w:r>
    </w:p>
    <w:p w14:paraId="72F1927F" w14:textId="77777777" w:rsidR="00833244" w:rsidRPr="009711B3" w:rsidRDefault="00A85913" w:rsidP="00833244">
      <w:pPr>
        <w:pStyle w:val="subtitle2forfrontpages"/>
        <w:tabs>
          <w:tab w:val="left" w:pos="7200"/>
        </w:tabs>
        <w:jc w:val="both"/>
        <w:rPr>
          <w:b w:val="0"/>
          <w:bCs/>
          <w:sz w:val="24"/>
          <w:szCs w:val="24"/>
        </w:rPr>
      </w:pPr>
      <w:r w:rsidRPr="009711B3">
        <w:rPr>
          <w:sz w:val="24"/>
          <w:szCs w:val="24"/>
        </w:rPr>
        <w:t xml:space="preserve">Rationale : </w:t>
      </w:r>
      <w:r w:rsidRPr="009711B3">
        <w:rPr>
          <w:b w:val="0"/>
          <w:bCs/>
          <w:sz w:val="24"/>
          <w:szCs w:val="24"/>
        </w:rPr>
        <w:t>The set of reasons and the logical course of action along with the principles employed are also mentioned in this section.</w:t>
      </w:r>
    </w:p>
    <w:p w14:paraId="388E0347" w14:textId="77777777" w:rsidR="00833244" w:rsidRDefault="00A85913" w:rsidP="00833244">
      <w:pPr>
        <w:pStyle w:val="subtitle2forfrontpages"/>
        <w:tabs>
          <w:tab w:val="left" w:pos="7200"/>
        </w:tabs>
        <w:jc w:val="both"/>
        <w:rPr>
          <w:sz w:val="24"/>
          <w:szCs w:val="24"/>
        </w:rPr>
      </w:pPr>
      <w:r w:rsidRPr="009711B3">
        <w:rPr>
          <w:sz w:val="24"/>
          <w:szCs w:val="24"/>
        </w:rPr>
        <w:t xml:space="preserve">Goal : </w:t>
      </w:r>
      <w:r w:rsidRPr="009711B3">
        <w:rPr>
          <w:b w:val="0"/>
          <w:bCs/>
          <w:sz w:val="24"/>
          <w:szCs w:val="24"/>
        </w:rPr>
        <w:t>Project goal describes the impact of the project: the long-term effects that should (also) be triggered. This reveals that the intended results at this higher level are in the main not concrete, nor can they be exclusively attributed to this project.</w:t>
      </w:r>
    </w:p>
    <w:p w14:paraId="3B209F6C" w14:textId="77777777" w:rsidR="00833244" w:rsidRDefault="00A85913" w:rsidP="00833244">
      <w:pPr>
        <w:pStyle w:val="subtitle2forfrontpages"/>
        <w:tabs>
          <w:tab w:val="left" w:pos="7200"/>
        </w:tabs>
        <w:jc w:val="both"/>
        <w:rPr>
          <w:sz w:val="24"/>
          <w:szCs w:val="24"/>
        </w:rPr>
      </w:pPr>
      <w:r w:rsidRPr="009711B3">
        <w:rPr>
          <w:sz w:val="24"/>
          <w:szCs w:val="24"/>
        </w:rPr>
        <w:t xml:space="preserve">Objective : </w:t>
      </w:r>
      <w:r w:rsidRPr="009711B3">
        <w:rPr>
          <w:b w:val="0"/>
          <w:bCs/>
          <w:sz w:val="24"/>
          <w:szCs w:val="24"/>
        </w:rPr>
        <w:t>A summary of research done, review and in-depth analysis of a particular subject and is often used to help the reader quickly the purpose of the project.</w:t>
      </w:r>
    </w:p>
    <w:p w14:paraId="6D90C9E6" w14:textId="77777777" w:rsidR="00833244" w:rsidRDefault="00A85913" w:rsidP="00833244">
      <w:pPr>
        <w:pStyle w:val="subtitle2forfrontpages"/>
        <w:tabs>
          <w:tab w:val="left" w:pos="7200"/>
        </w:tabs>
        <w:jc w:val="both"/>
        <w:rPr>
          <w:sz w:val="24"/>
          <w:szCs w:val="24"/>
        </w:rPr>
      </w:pPr>
      <w:r w:rsidRPr="009711B3">
        <w:rPr>
          <w:sz w:val="24"/>
          <w:szCs w:val="24"/>
        </w:rPr>
        <w:t xml:space="preserve">Methodology : </w:t>
      </w:r>
      <w:r w:rsidRPr="009711B3">
        <w:rPr>
          <w:b w:val="0"/>
          <w:bCs/>
          <w:sz w:val="24"/>
          <w:szCs w:val="24"/>
        </w:rPr>
        <w:t>It introduces the topic of the project. It also contains the entry-level guide of all the functionalities in the project and their use.</w:t>
      </w:r>
    </w:p>
    <w:p w14:paraId="669E6A53" w14:textId="77777777" w:rsidR="008F2C52" w:rsidRDefault="008F2C52" w:rsidP="00833244">
      <w:pPr>
        <w:pStyle w:val="subtitle2forfrontpages"/>
        <w:tabs>
          <w:tab w:val="left" w:pos="7200"/>
        </w:tabs>
        <w:jc w:val="both"/>
        <w:rPr>
          <w:sz w:val="24"/>
          <w:szCs w:val="24"/>
        </w:rPr>
      </w:pPr>
    </w:p>
    <w:p w14:paraId="6661D009" w14:textId="77777777" w:rsidR="008F2C52" w:rsidRDefault="008F2C52" w:rsidP="00833244">
      <w:pPr>
        <w:pStyle w:val="subtitle2forfrontpages"/>
        <w:tabs>
          <w:tab w:val="left" w:pos="7200"/>
        </w:tabs>
        <w:jc w:val="both"/>
        <w:rPr>
          <w:sz w:val="24"/>
          <w:szCs w:val="24"/>
        </w:rPr>
      </w:pPr>
    </w:p>
    <w:p w14:paraId="5176D9F6" w14:textId="77777777" w:rsidR="00833244" w:rsidRPr="009711B3" w:rsidRDefault="00A85913" w:rsidP="00833244">
      <w:pPr>
        <w:pStyle w:val="subtitle2forfrontpages"/>
        <w:tabs>
          <w:tab w:val="left" w:pos="7200"/>
        </w:tabs>
        <w:jc w:val="both"/>
        <w:rPr>
          <w:sz w:val="24"/>
          <w:szCs w:val="24"/>
        </w:rPr>
      </w:pPr>
      <w:r w:rsidRPr="009711B3">
        <w:rPr>
          <w:sz w:val="24"/>
          <w:szCs w:val="24"/>
        </w:rPr>
        <w:lastRenderedPageBreak/>
        <w:t>Chapter 2</w:t>
      </w:r>
    </w:p>
    <w:p w14:paraId="57949366" w14:textId="77777777" w:rsidR="00833244" w:rsidRPr="009711B3" w:rsidRDefault="00A85913" w:rsidP="00833244">
      <w:pPr>
        <w:pStyle w:val="subtitle2forfrontpages"/>
        <w:tabs>
          <w:tab w:val="left" w:pos="7200"/>
        </w:tabs>
        <w:jc w:val="both"/>
        <w:rPr>
          <w:sz w:val="24"/>
          <w:szCs w:val="24"/>
        </w:rPr>
      </w:pPr>
      <w:r w:rsidRPr="009711B3">
        <w:rPr>
          <w:sz w:val="24"/>
          <w:szCs w:val="24"/>
        </w:rPr>
        <w:t>System features</w:t>
      </w:r>
    </w:p>
    <w:p w14:paraId="79E79282" w14:textId="77777777" w:rsidR="00833244" w:rsidRPr="008F2C52" w:rsidRDefault="00A85913" w:rsidP="00833244">
      <w:pPr>
        <w:pStyle w:val="subtitle2forfrontpages"/>
        <w:tabs>
          <w:tab w:val="left" w:pos="7200"/>
        </w:tabs>
        <w:jc w:val="both"/>
        <w:rPr>
          <w:b w:val="0"/>
          <w:bCs/>
          <w:sz w:val="24"/>
          <w:szCs w:val="24"/>
        </w:rPr>
      </w:pPr>
      <w:r w:rsidRPr="009711B3">
        <w:rPr>
          <w:b w:val="0"/>
          <w:bCs/>
          <w:sz w:val="24"/>
          <w:szCs w:val="24"/>
        </w:rPr>
        <w:t xml:space="preserve">It includes the process of determining user expectations for a new or modified website. These features, called requirements are relevant and detailed . Requirements Analysis define what the website  is supposed to do. The software requirements enables users and serve as the basis for all the future design, coding, and testing that will be done on the project </w:t>
      </w:r>
      <w:proofErr w:type="spellStart"/>
      <w:r w:rsidRPr="009711B3">
        <w:rPr>
          <w:b w:val="0"/>
          <w:bCs/>
          <w:sz w:val="24"/>
          <w:szCs w:val="24"/>
        </w:rPr>
        <w:t>rrequirements</w:t>
      </w:r>
      <w:proofErr w:type="spellEnd"/>
      <w:r w:rsidRPr="009711B3">
        <w:rPr>
          <w:b w:val="0"/>
          <w:bCs/>
          <w:sz w:val="24"/>
          <w:szCs w:val="24"/>
        </w:rPr>
        <w:t xml:space="preserve"> are further defined through performance, look and feel, and other criteria. </w:t>
      </w:r>
    </w:p>
    <w:p w14:paraId="43EC78FE" w14:textId="77777777" w:rsidR="00833244" w:rsidRPr="009711B3" w:rsidRDefault="00A85913" w:rsidP="00833244">
      <w:pPr>
        <w:pStyle w:val="subtitle2forfrontpages"/>
        <w:tabs>
          <w:tab w:val="left" w:pos="7200"/>
        </w:tabs>
        <w:jc w:val="both"/>
        <w:rPr>
          <w:sz w:val="24"/>
          <w:szCs w:val="24"/>
        </w:rPr>
      </w:pPr>
      <w:r w:rsidRPr="009711B3">
        <w:rPr>
          <w:sz w:val="24"/>
          <w:szCs w:val="24"/>
        </w:rPr>
        <w:t>Chapter 3</w:t>
      </w:r>
    </w:p>
    <w:p w14:paraId="61EA742D" w14:textId="77777777" w:rsidR="00833244" w:rsidRPr="009711B3" w:rsidRDefault="00A85913" w:rsidP="00833244">
      <w:pPr>
        <w:pStyle w:val="subtitle2forfrontpages"/>
        <w:tabs>
          <w:tab w:val="left" w:pos="7200"/>
        </w:tabs>
        <w:jc w:val="both"/>
        <w:rPr>
          <w:sz w:val="24"/>
          <w:szCs w:val="24"/>
        </w:rPr>
      </w:pPr>
      <w:r w:rsidRPr="009711B3">
        <w:rPr>
          <w:sz w:val="24"/>
          <w:szCs w:val="24"/>
        </w:rPr>
        <w:t>Analysis and design</w:t>
      </w:r>
    </w:p>
    <w:p w14:paraId="7A77BC42" w14:textId="77777777" w:rsidR="00833244" w:rsidRPr="009711B3" w:rsidRDefault="00A85913" w:rsidP="00833244">
      <w:pPr>
        <w:pStyle w:val="subtitle2forfrontpages"/>
        <w:tabs>
          <w:tab w:val="left" w:pos="7200"/>
        </w:tabs>
        <w:jc w:val="both"/>
        <w:rPr>
          <w:b w:val="0"/>
          <w:bCs/>
          <w:sz w:val="24"/>
          <w:szCs w:val="24"/>
        </w:rPr>
      </w:pPr>
      <w:r w:rsidRPr="009711B3">
        <w:rPr>
          <w:b w:val="0"/>
          <w:bCs/>
          <w:sz w:val="24"/>
          <w:szCs w:val="24"/>
        </w:rPr>
        <w:t>The system design chapter is where the software functionalities plays a crucial role. The developer takes the output from the requirements stage, which states what the software is supposed to do, and defines how it should do it. This is a crucial stage for any software project because even the best programmers will have trouble implementing a poor design.</w:t>
      </w:r>
      <w:bookmarkEnd w:id="7"/>
    </w:p>
    <w:p w14:paraId="5E7E2EFA" w14:textId="77777777" w:rsidR="008F2C52" w:rsidRPr="009711B3" w:rsidRDefault="00A85913" w:rsidP="008F2C52">
      <w:pPr>
        <w:pStyle w:val="subtitle2forfrontpages"/>
        <w:tabs>
          <w:tab w:val="left" w:pos="7200"/>
        </w:tabs>
        <w:jc w:val="both"/>
        <w:rPr>
          <w:sz w:val="24"/>
          <w:szCs w:val="24"/>
        </w:rPr>
      </w:pPr>
      <w:r w:rsidRPr="009711B3">
        <w:rPr>
          <w:sz w:val="24"/>
          <w:szCs w:val="24"/>
        </w:rPr>
        <w:t xml:space="preserve">Chapter </w:t>
      </w:r>
      <w:r>
        <w:rPr>
          <w:sz w:val="24"/>
          <w:szCs w:val="24"/>
        </w:rPr>
        <w:t>4</w:t>
      </w:r>
    </w:p>
    <w:p w14:paraId="29DD2887" w14:textId="77777777" w:rsidR="008F2C52" w:rsidRDefault="00A85913" w:rsidP="008F2C52">
      <w:pPr>
        <w:pStyle w:val="subtitle2forfrontpages"/>
        <w:tabs>
          <w:tab w:val="left" w:pos="7200"/>
        </w:tabs>
        <w:jc w:val="both"/>
        <w:rPr>
          <w:sz w:val="24"/>
          <w:szCs w:val="24"/>
        </w:rPr>
      </w:pPr>
      <w:r>
        <w:rPr>
          <w:sz w:val="24"/>
          <w:szCs w:val="24"/>
        </w:rPr>
        <w:t>Construction</w:t>
      </w:r>
    </w:p>
    <w:p w14:paraId="2468989D" w14:textId="77777777" w:rsidR="00A50B32" w:rsidRDefault="00A85913" w:rsidP="008F2C52">
      <w:pPr>
        <w:pStyle w:val="subtitle2forfrontpages"/>
        <w:tabs>
          <w:tab w:val="left" w:pos="7200"/>
        </w:tabs>
        <w:jc w:val="both"/>
        <w:rPr>
          <w:b w:val="0"/>
          <w:bCs/>
          <w:sz w:val="24"/>
          <w:szCs w:val="24"/>
        </w:rPr>
      </w:pPr>
      <w:r w:rsidRPr="009711B3">
        <w:rPr>
          <w:b w:val="0"/>
          <w:bCs/>
          <w:sz w:val="24"/>
          <w:szCs w:val="24"/>
        </w:rPr>
        <w:t xml:space="preserve">The </w:t>
      </w:r>
      <w:r>
        <w:rPr>
          <w:b w:val="0"/>
          <w:bCs/>
          <w:sz w:val="24"/>
          <w:szCs w:val="24"/>
        </w:rPr>
        <w:t>construction</w:t>
      </w:r>
      <w:r w:rsidRPr="009711B3">
        <w:rPr>
          <w:b w:val="0"/>
          <w:bCs/>
          <w:sz w:val="24"/>
          <w:szCs w:val="24"/>
        </w:rPr>
        <w:t xml:space="preserve"> chapter is where the </w:t>
      </w:r>
      <w:r>
        <w:rPr>
          <w:b w:val="0"/>
          <w:bCs/>
          <w:sz w:val="24"/>
          <w:szCs w:val="24"/>
        </w:rPr>
        <w:t>implementation and testing</w:t>
      </w:r>
      <w:r w:rsidRPr="009711B3">
        <w:rPr>
          <w:b w:val="0"/>
          <w:bCs/>
          <w:sz w:val="24"/>
          <w:szCs w:val="24"/>
        </w:rPr>
        <w:t xml:space="preserve"> plays a crucial role.</w:t>
      </w:r>
      <w:r>
        <w:rPr>
          <w:b w:val="0"/>
          <w:bCs/>
          <w:sz w:val="24"/>
          <w:szCs w:val="24"/>
        </w:rPr>
        <w:t xml:space="preserve"> There is implementation of code that was used in the project and the database table that are used</w:t>
      </w:r>
      <w:r w:rsidRPr="009711B3">
        <w:rPr>
          <w:b w:val="0"/>
          <w:bCs/>
          <w:sz w:val="24"/>
          <w:szCs w:val="24"/>
        </w:rPr>
        <w:t>.</w:t>
      </w:r>
      <w:r>
        <w:rPr>
          <w:b w:val="0"/>
          <w:bCs/>
          <w:sz w:val="24"/>
          <w:szCs w:val="24"/>
        </w:rPr>
        <w:t xml:space="preserve"> The testing of </w:t>
      </w:r>
      <w:proofErr w:type="spellStart"/>
      <w:r>
        <w:rPr>
          <w:b w:val="0"/>
          <w:bCs/>
          <w:sz w:val="24"/>
          <w:szCs w:val="24"/>
        </w:rPr>
        <w:t>funclitites</w:t>
      </w:r>
      <w:proofErr w:type="spellEnd"/>
      <w:r>
        <w:rPr>
          <w:b w:val="0"/>
          <w:bCs/>
          <w:sz w:val="24"/>
          <w:szCs w:val="24"/>
        </w:rPr>
        <w:t xml:space="preserve"> of main </w:t>
      </w:r>
      <w:proofErr w:type="spellStart"/>
      <w:r>
        <w:rPr>
          <w:b w:val="0"/>
          <w:bCs/>
          <w:sz w:val="24"/>
          <w:szCs w:val="24"/>
        </w:rPr>
        <w:t>modiules</w:t>
      </w:r>
      <w:proofErr w:type="spellEnd"/>
      <w:r>
        <w:rPr>
          <w:b w:val="0"/>
          <w:bCs/>
          <w:sz w:val="24"/>
          <w:szCs w:val="24"/>
        </w:rPr>
        <w:t xml:space="preserve"> of our project.  </w:t>
      </w:r>
      <w:r w:rsidRPr="009711B3">
        <w:rPr>
          <w:b w:val="0"/>
          <w:bCs/>
          <w:sz w:val="24"/>
          <w:szCs w:val="24"/>
        </w:rPr>
        <w:t xml:space="preserve"> </w:t>
      </w:r>
    </w:p>
    <w:p w14:paraId="5BB38325" w14:textId="77777777" w:rsidR="008F2C52" w:rsidRPr="009711B3" w:rsidRDefault="00A85913" w:rsidP="008F2C52">
      <w:pPr>
        <w:pStyle w:val="subtitle2forfrontpages"/>
        <w:tabs>
          <w:tab w:val="left" w:pos="7200"/>
        </w:tabs>
        <w:jc w:val="both"/>
        <w:rPr>
          <w:sz w:val="24"/>
          <w:szCs w:val="24"/>
        </w:rPr>
      </w:pPr>
      <w:r w:rsidRPr="009711B3">
        <w:rPr>
          <w:sz w:val="24"/>
          <w:szCs w:val="24"/>
        </w:rPr>
        <w:t xml:space="preserve">Chapter </w:t>
      </w:r>
      <w:r>
        <w:rPr>
          <w:sz w:val="24"/>
          <w:szCs w:val="24"/>
        </w:rPr>
        <w:t>5</w:t>
      </w:r>
    </w:p>
    <w:p w14:paraId="10BB008E" w14:textId="77777777" w:rsidR="008F2C52" w:rsidRDefault="00A85913" w:rsidP="008F2C52">
      <w:pPr>
        <w:pStyle w:val="subtitle2forfrontpages"/>
        <w:tabs>
          <w:tab w:val="left" w:pos="7200"/>
        </w:tabs>
        <w:jc w:val="both"/>
        <w:rPr>
          <w:sz w:val="24"/>
          <w:szCs w:val="24"/>
        </w:rPr>
      </w:pPr>
      <w:r>
        <w:rPr>
          <w:sz w:val="24"/>
          <w:szCs w:val="24"/>
        </w:rPr>
        <w:t>Conclusion</w:t>
      </w:r>
    </w:p>
    <w:p w14:paraId="71110074" w14:textId="77777777" w:rsidR="008F2C52" w:rsidRPr="008F2C52" w:rsidRDefault="00A50B32" w:rsidP="008F2C52">
      <w:pPr>
        <w:pStyle w:val="subtitle2forfrontpages"/>
        <w:tabs>
          <w:tab w:val="left" w:pos="7200"/>
        </w:tabs>
        <w:jc w:val="both"/>
        <w:rPr>
          <w:b w:val="0"/>
          <w:bCs/>
          <w:sz w:val="24"/>
          <w:szCs w:val="24"/>
        </w:rPr>
      </w:pPr>
      <w:r>
        <w:rPr>
          <w:b w:val="0"/>
          <w:bCs/>
          <w:sz w:val="24"/>
          <w:szCs w:val="24"/>
        </w:rPr>
        <w:t xml:space="preserve">This chapter the basic summary of the project. It shows the result of the project and how it will solve our </w:t>
      </w:r>
      <w:proofErr w:type="gramStart"/>
      <w:r>
        <w:rPr>
          <w:b w:val="0"/>
          <w:bCs/>
          <w:sz w:val="24"/>
          <w:szCs w:val="24"/>
        </w:rPr>
        <w:t>day to day</w:t>
      </w:r>
      <w:proofErr w:type="gramEnd"/>
      <w:r>
        <w:rPr>
          <w:b w:val="0"/>
          <w:bCs/>
          <w:sz w:val="24"/>
          <w:szCs w:val="24"/>
        </w:rPr>
        <w:t xml:space="preserve"> problem. It consist the deduction of </w:t>
      </w:r>
      <w:r w:rsidR="00E66048">
        <w:rPr>
          <w:b w:val="0"/>
          <w:bCs/>
          <w:sz w:val="24"/>
          <w:szCs w:val="24"/>
        </w:rPr>
        <w:t xml:space="preserve">all the work done in </w:t>
      </w:r>
      <w:proofErr w:type="spellStart"/>
      <w:r w:rsidR="00E66048">
        <w:rPr>
          <w:b w:val="0"/>
          <w:bCs/>
          <w:sz w:val="24"/>
          <w:szCs w:val="24"/>
        </w:rPr>
        <w:t>completeing</w:t>
      </w:r>
      <w:proofErr w:type="spellEnd"/>
      <w:r w:rsidR="00E66048">
        <w:rPr>
          <w:b w:val="0"/>
          <w:bCs/>
          <w:sz w:val="24"/>
          <w:szCs w:val="24"/>
        </w:rPr>
        <w:t xml:space="preserve"> this project</w:t>
      </w:r>
    </w:p>
    <w:p w14:paraId="344B5D2D" w14:textId="77777777" w:rsidR="008F2C52" w:rsidRPr="009711B3" w:rsidRDefault="00A85913" w:rsidP="008F2C52">
      <w:pPr>
        <w:pStyle w:val="subtitle2forfrontpages"/>
        <w:tabs>
          <w:tab w:val="left" w:pos="7200"/>
        </w:tabs>
        <w:jc w:val="both"/>
        <w:rPr>
          <w:sz w:val="24"/>
          <w:szCs w:val="24"/>
        </w:rPr>
      </w:pPr>
      <w:r w:rsidRPr="009711B3">
        <w:rPr>
          <w:sz w:val="24"/>
          <w:szCs w:val="24"/>
        </w:rPr>
        <w:t xml:space="preserve">Chapter </w:t>
      </w:r>
      <w:r>
        <w:rPr>
          <w:sz w:val="24"/>
          <w:szCs w:val="24"/>
        </w:rPr>
        <w:t>6</w:t>
      </w:r>
    </w:p>
    <w:p w14:paraId="4A4244B7" w14:textId="77777777" w:rsidR="008F2C52" w:rsidRDefault="00A85913" w:rsidP="008F2C52">
      <w:pPr>
        <w:pStyle w:val="subtitle2forfrontpages"/>
        <w:tabs>
          <w:tab w:val="left" w:pos="7200"/>
        </w:tabs>
        <w:jc w:val="both"/>
        <w:rPr>
          <w:sz w:val="24"/>
          <w:szCs w:val="24"/>
        </w:rPr>
      </w:pPr>
      <w:r>
        <w:rPr>
          <w:sz w:val="24"/>
          <w:szCs w:val="24"/>
        </w:rPr>
        <w:t>Future Scope</w:t>
      </w:r>
    </w:p>
    <w:p w14:paraId="6B52F140" w14:textId="77777777" w:rsidR="00E66048" w:rsidRPr="00E66048" w:rsidRDefault="00A85913" w:rsidP="008F2C52">
      <w:pPr>
        <w:pStyle w:val="subtitle2forfrontpages"/>
        <w:tabs>
          <w:tab w:val="left" w:pos="7200"/>
        </w:tabs>
        <w:jc w:val="both"/>
        <w:rPr>
          <w:b w:val="0"/>
          <w:bCs/>
          <w:sz w:val="24"/>
          <w:szCs w:val="24"/>
        </w:rPr>
      </w:pPr>
      <w:r>
        <w:rPr>
          <w:b w:val="0"/>
          <w:bCs/>
          <w:sz w:val="24"/>
          <w:szCs w:val="24"/>
        </w:rPr>
        <w:t xml:space="preserve">This chapter includes the future scope of our project. What will be the steps we will taking to update this </w:t>
      </w:r>
      <w:proofErr w:type="gramStart"/>
      <w:r>
        <w:rPr>
          <w:b w:val="0"/>
          <w:bCs/>
          <w:sz w:val="24"/>
          <w:szCs w:val="24"/>
        </w:rPr>
        <w:t>project.</w:t>
      </w:r>
      <w:proofErr w:type="gramEnd"/>
      <w:r>
        <w:rPr>
          <w:b w:val="0"/>
          <w:bCs/>
          <w:sz w:val="24"/>
          <w:szCs w:val="24"/>
        </w:rPr>
        <w:t xml:space="preserve"> Here we will learn about the utilization of the project in the future web technology will overcome all other business module</w:t>
      </w:r>
    </w:p>
    <w:p w14:paraId="67FE1D1B" w14:textId="77777777" w:rsidR="008F2C52" w:rsidRPr="008F2C52" w:rsidRDefault="008F2C52" w:rsidP="008F2C52">
      <w:pPr>
        <w:pStyle w:val="subtitle2forfrontpages"/>
        <w:tabs>
          <w:tab w:val="left" w:pos="7200"/>
        </w:tabs>
        <w:jc w:val="both"/>
        <w:rPr>
          <w:b w:val="0"/>
          <w:bCs/>
          <w:sz w:val="24"/>
          <w:szCs w:val="24"/>
        </w:rPr>
      </w:pPr>
    </w:p>
    <w:p w14:paraId="1AAF9490" w14:textId="77777777" w:rsidR="006A3848" w:rsidRPr="00F74F74" w:rsidRDefault="006A3848" w:rsidP="00833244">
      <w:pPr>
        <w:pStyle w:val="subtitle2forfrontpages"/>
        <w:tabs>
          <w:tab w:val="left" w:pos="7200"/>
        </w:tabs>
        <w:jc w:val="both"/>
        <w:rPr>
          <w:b w:val="0"/>
          <w:bCs/>
          <w:sz w:val="24"/>
          <w:szCs w:val="16"/>
        </w:rPr>
        <w:sectPr w:rsidR="006A3848" w:rsidRPr="00F74F74" w:rsidSect="0071445E">
          <w:headerReference w:type="default" r:id="rId9"/>
          <w:footerReference w:type="default" r:id="rId10"/>
          <w:headerReference w:type="first" r:id="rId11"/>
          <w:footerReference w:type="first" r:id="rId12"/>
          <w:pgSz w:w="12240" w:h="15840"/>
          <w:pgMar w:top="1440" w:right="1440" w:bottom="1440" w:left="2160" w:header="576" w:footer="288" w:gutter="0"/>
          <w:pgNumType w:start="1"/>
          <w:cols w:space="720"/>
          <w:titlePg/>
          <w:docGrid w:linePitch="360"/>
        </w:sectPr>
      </w:pPr>
    </w:p>
    <w:p w14:paraId="5CE32689" w14:textId="77777777" w:rsidR="00B50CFC" w:rsidRPr="000267D5" w:rsidRDefault="00E33A27" w:rsidP="00B50CFC">
      <w:pPr>
        <w:pStyle w:val="subtitle2forfrontpages"/>
        <w:tabs>
          <w:tab w:val="left" w:pos="7200"/>
        </w:tabs>
        <w:jc w:val="both"/>
        <w:rPr>
          <w:sz w:val="32"/>
          <w:szCs w:val="32"/>
        </w:rPr>
      </w:pPr>
      <w:r>
        <w:rPr>
          <w:sz w:val="32"/>
          <w:szCs w:val="32"/>
        </w:rPr>
        <w:lastRenderedPageBreak/>
        <w:t>Chapter - 2</w:t>
      </w:r>
    </w:p>
    <w:p w14:paraId="114A47E3" w14:textId="77777777" w:rsidR="00E33A27" w:rsidRPr="000267D5" w:rsidRDefault="00A85913" w:rsidP="00E33A27">
      <w:pPr>
        <w:pStyle w:val="subtitle2forfrontpages"/>
        <w:tabs>
          <w:tab w:val="left" w:pos="7200"/>
        </w:tabs>
        <w:jc w:val="both"/>
        <w:rPr>
          <w:sz w:val="32"/>
          <w:szCs w:val="32"/>
        </w:rPr>
      </w:pPr>
      <w:r w:rsidRPr="000267D5">
        <w:rPr>
          <w:sz w:val="32"/>
          <w:szCs w:val="32"/>
        </w:rPr>
        <w:t>System Features</w:t>
      </w:r>
    </w:p>
    <w:p w14:paraId="69B49B71" w14:textId="77777777" w:rsidR="00377FC0" w:rsidRPr="002C1B54" w:rsidRDefault="00BA7469" w:rsidP="00377FC0">
      <w:r>
        <w:rPr>
          <w:noProof/>
        </w:rPr>
        <w:pict w14:anchorId="71C0E0F4">
          <v:shape id="_x0000_s1027" type="#_x0000_t32" style="position:absolute;left:0;text-align:left;margin-left:.7pt;margin-top:-.3pt;width:440.75pt;height:.05pt;z-index:7" o:connectortype="straight" strokecolor="#943634" strokeweight="2pt"/>
        </w:pict>
      </w:r>
    </w:p>
    <w:p w14:paraId="50BC1EEF" w14:textId="77777777" w:rsidR="00E33A27" w:rsidRPr="00E33A27" w:rsidRDefault="00A85913" w:rsidP="00E33A27">
      <w:pPr>
        <w:pStyle w:val="subtitle2forfrontpages"/>
        <w:tabs>
          <w:tab w:val="left" w:pos="7200"/>
        </w:tabs>
        <w:jc w:val="both"/>
        <w:rPr>
          <w:sz w:val="24"/>
          <w:szCs w:val="16"/>
        </w:rPr>
      </w:pPr>
      <w:r w:rsidRPr="00E33A27">
        <w:rPr>
          <w:sz w:val="24"/>
          <w:szCs w:val="16"/>
        </w:rPr>
        <w:t>2.</w:t>
      </w:r>
      <w:r>
        <w:rPr>
          <w:sz w:val="24"/>
          <w:szCs w:val="16"/>
        </w:rPr>
        <w:t>1</w:t>
      </w:r>
      <w:r w:rsidRPr="00E33A27">
        <w:rPr>
          <w:sz w:val="24"/>
          <w:szCs w:val="16"/>
        </w:rPr>
        <w:t xml:space="preserve"> </w:t>
      </w:r>
      <w:r>
        <w:rPr>
          <w:sz w:val="24"/>
          <w:szCs w:val="16"/>
        </w:rPr>
        <w:t>Functional Requirement</w:t>
      </w:r>
    </w:p>
    <w:p w14:paraId="5BFB8B58" w14:textId="77777777" w:rsidR="00B50CFC" w:rsidRDefault="00A85913" w:rsidP="00B50CFC">
      <w:pPr>
        <w:pStyle w:val="subtitle2forfrontpages"/>
        <w:tabs>
          <w:tab w:val="left" w:pos="7200"/>
        </w:tabs>
        <w:spacing w:line="240" w:lineRule="auto"/>
        <w:jc w:val="both"/>
        <w:rPr>
          <w:b w:val="0"/>
          <w:bCs/>
          <w:sz w:val="24"/>
          <w:szCs w:val="24"/>
        </w:rPr>
      </w:pPr>
      <w:r w:rsidRPr="000267D5">
        <w:rPr>
          <w:b w:val="0"/>
          <w:bCs/>
          <w:sz w:val="24"/>
          <w:szCs w:val="24"/>
        </w:rPr>
        <w:t>A functional requirement is a description of the basic nature of the system and the services which the system should provide. As mentioned in the name, functional requirement defines the functions of the system i.e., on providing a certain input what will be the nature (output, result, behavior) of the system. It describes the functions(components) used in the system manufacture and is the basic step which a system should met for efficient working of the system and if it does not match the functional requirement then the system will not work efficiently. Following are the functional requirements:</w:t>
      </w:r>
    </w:p>
    <w:p w14:paraId="5C1D849C" w14:textId="77777777" w:rsidR="00B50CFC" w:rsidRDefault="00A85913" w:rsidP="00B50CFC">
      <w:pPr>
        <w:pStyle w:val="subtitle2forfrontpages"/>
        <w:tabs>
          <w:tab w:val="left" w:pos="7200"/>
        </w:tabs>
        <w:spacing w:line="240" w:lineRule="auto"/>
        <w:jc w:val="both"/>
        <w:rPr>
          <w:b w:val="0"/>
          <w:bCs/>
          <w:sz w:val="24"/>
          <w:szCs w:val="24"/>
        </w:rPr>
      </w:pPr>
      <w:r w:rsidRPr="000267D5">
        <w:rPr>
          <w:b w:val="0"/>
          <w:bCs/>
          <w:sz w:val="24"/>
          <w:szCs w:val="24"/>
        </w:rPr>
        <w:t>1. 3rd  Party Package Integration: In our rental website, we will be using third party software such as Payment Gateway, NPM Packages, Google API’s and many more. Deciding the right third-party integrations will make the website structured and ready for business in the future.</w:t>
      </w:r>
    </w:p>
    <w:p w14:paraId="7375461C" w14:textId="77777777" w:rsidR="00B50CFC" w:rsidRDefault="00A85913" w:rsidP="00B50CFC">
      <w:pPr>
        <w:pStyle w:val="subtitle2forfrontpages"/>
        <w:tabs>
          <w:tab w:val="left" w:pos="7200"/>
        </w:tabs>
        <w:spacing w:line="240" w:lineRule="auto"/>
        <w:jc w:val="both"/>
        <w:rPr>
          <w:b w:val="0"/>
          <w:bCs/>
          <w:sz w:val="24"/>
          <w:szCs w:val="24"/>
        </w:rPr>
      </w:pPr>
      <w:r w:rsidRPr="000267D5">
        <w:rPr>
          <w:b w:val="0"/>
          <w:bCs/>
          <w:sz w:val="24"/>
          <w:szCs w:val="24"/>
        </w:rPr>
        <w:t>2. Mobile Responsive: In our website, we will be using Bootstrap which is a CSS Framework and is highly responsive and is widely used framework in corporate world. Therefore, it will be responsive for various width and height of devices.</w:t>
      </w:r>
    </w:p>
    <w:p w14:paraId="750FA085" w14:textId="77777777" w:rsidR="00B50CFC" w:rsidRPr="00E33A27" w:rsidRDefault="00A85913" w:rsidP="00B50CFC">
      <w:pPr>
        <w:pStyle w:val="subtitle2forfrontpages"/>
        <w:tabs>
          <w:tab w:val="left" w:pos="7200"/>
        </w:tabs>
        <w:spacing w:line="240" w:lineRule="auto"/>
        <w:jc w:val="both"/>
        <w:rPr>
          <w:b w:val="0"/>
          <w:bCs/>
          <w:sz w:val="24"/>
          <w:szCs w:val="24"/>
        </w:rPr>
      </w:pPr>
      <w:r w:rsidRPr="000267D5">
        <w:rPr>
          <w:b w:val="0"/>
          <w:bCs/>
          <w:sz w:val="24"/>
          <w:szCs w:val="24"/>
        </w:rPr>
        <w:t>3. ID Proof Verification: In our website, we will be adding a feature for ID proof verification of customers such that there will be no false customers. This verification will be done by Admin and will be able to remove false(irrational) customers.</w:t>
      </w:r>
    </w:p>
    <w:p w14:paraId="738E145C" w14:textId="77777777" w:rsidR="00B50CFC"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4</w:t>
      </w:r>
      <w:r w:rsidRPr="0094786A">
        <w:rPr>
          <w:b w:val="0"/>
          <w:bCs/>
          <w:sz w:val="28"/>
          <w:szCs w:val="18"/>
        </w:rPr>
        <w:t xml:space="preserve">. </w:t>
      </w:r>
      <w:r w:rsidRPr="000267D5">
        <w:rPr>
          <w:b w:val="0"/>
          <w:bCs/>
          <w:sz w:val="24"/>
          <w:szCs w:val="16"/>
        </w:rPr>
        <w:t>Shipping and Payment System Integration: In our website, we will be integrating payment gateway which will give customer various choices(methods) in payment and there will be various methods available for delivery of goods as well.</w:t>
      </w:r>
    </w:p>
    <w:p w14:paraId="2CB00BFA" w14:textId="77777777" w:rsidR="00B50CFC"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5. Email Newsletter: In our website, we will be using SMTP protocol and node mailer package of NPM to send mails to the customer which is very useful for marketing requirements as well as for verification purposes. Email will be sent to customer on placing the orders, discount offers, new products and discount coupons for individuals as well.</w:t>
      </w:r>
    </w:p>
    <w:p w14:paraId="78C847B7" w14:textId="77777777" w:rsidR="00B50CFC" w:rsidRPr="000267D5"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6. Social Proof: In our website, we will be using rating as well as feedback system so that other customers will be able to know about the quality and the usefulness of a particular product. This will help in improving user confidence and satisfy their needs.</w:t>
      </w:r>
    </w:p>
    <w:p w14:paraId="367425C7" w14:textId="77777777" w:rsidR="00B50CFC" w:rsidRPr="000267D5"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7. Relevant and Useful content: In our website, we will be providing various filters according to the category, sub-category, price(low to high) of product and will also add search functionality which will provide only relevant and useful content to the users.</w:t>
      </w:r>
    </w:p>
    <w:p w14:paraId="20DA0528" w14:textId="77777777" w:rsidR="00B50CFC" w:rsidRPr="000267D5"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lastRenderedPageBreak/>
        <w:t>8. Accessibility: Since we will be hosting our website, it will be accessible all around the world uninterruptedly at any time.</w:t>
      </w:r>
    </w:p>
    <w:p w14:paraId="67049C68" w14:textId="77777777" w:rsidR="00B50CFC"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9. Easy to use: In our website, we will ensure that there will be no unnecessary steps involved in checkout flow and strive for a one click experience.</w:t>
      </w:r>
    </w:p>
    <w:p w14:paraId="36F1298F" w14:textId="77777777" w:rsidR="00B50CFC"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10. Speed: We will use the best web hosting services to make sure that the speed of the website is as fast as possible.</w:t>
      </w:r>
    </w:p>
    <w:p w14:paraId="5CD41C61" w14:textId="77777777" w:rsidR="00B50CFC" w:rsidRPr="000267D5" w:rsidRDefault="00A85913" w:rsidP="00B50CFC">
      <w:pPr>
        <w:pStyle w:val="subtitle2forfrontpages"/>
        <w:tabs>
          <w:tab w:val="left" w:pos="7200"/>
        </w:tabs>
        <w:spacing w:line="240" w:lineRule="auto"/>
        <w:jc w:val="both"/>
        <w:rPr>
          <w:b w:val="0"/>
          <w:bCs/>
          <w:sz w:val="32"/>
          <w:szCs w:val="20"/>
        </w:rPr>
      </w:pPr>
      <w:r w:rsidRPr="000267D5">
        <w:rPr>
          <w:b w:val="0"/>
          <w:bCs/>
          <w:sz w:val="24"/>
          <w:szCs w:val="16"/>
        </w:rPr>
        <w:t>11. Social Sharing: In our website, we will allow the customer to share our website as well as products to various social media platform as it will increase the present as well as attract potential customers.</w:t>
      </w:r>
    </w:p>
    <w:p w14:paraId="50518F60" w14:textId="77777777" w:rsidR="00B50CFC" w:rsidRDefault="00B50CFC" w:rsidP="00B50CFC">
      <w:pPr>
        <w:pStyle w:val="subtitle2forfrontpages"/>
        <w:tabs>
          <w:tab w:val="left" w:pos="7200"/>
        </w:tabs>
        <w:spacing w:line="240" w:lineRule="auto"/>
        <w:jc w:val="both"/>
        <w:rPr>
          <w:sz w:val="24"/>
          <w:szCs w:val="24"/>
        </w:rPr>
      </w:pPr>
    </w:p>
    <w:p w14:paraId="63F6436B" w14:textId="77777777" w:rsidR="00B50CFC" w:rsidRPr="000267D5" w:rsidRDefault="00A85913" w:rsidP="00B50CFC">
      <w:pPr>
        <w:pStyle w:val="subtitle2forfrontpages"/>
        <w:tabs>
          <w:tab w:val="left" w:pos="7200"/>
        </w:tabs>
        <w:spacing w:line="240" w:lineRule="auto"/>
        <w:jc w:val="both"/>
        <w:rPr>
          <w:sz w:val="24"/>
          <w:szCs w:val="24"/>
        </w:rPr>
      </w:pPr>
      <w:r w:rsidRPr="000267D5">
        <w:rPr>
          <w:sz w:val="24"/>
          <w:szCs w:val="24"/>
        </w:rPr>
        <w:t>2.1.1 Distributed Database or Client Server Model:</w:t>
      </w:r>
    </w:p>
    <w:p w14:paraId="79854F23" w14:textId="77777777" w:rsidR="00B50CFC" w:rsidRDefault="00A85913" w:rsidP="00B50CFC">
      <w:pPr>
        <w:pStyle w:val="subtitle2forfrontpages"/>
        <w:tabs>
          <w:tab w:val="left" w:pos="7200"/>
        </w:tabs>
        <w:spacing w:line="240" w:lineRule="auto"/>
        <w:jc w:val="both"/>
        <w:rPr>
          <w:b w:val="0"/>
          <w:bCs/>
          <w:sz w:val="24"/>
          <w:szCs w:val="24"/>
        </w:rPr>
      </w:pPr>
      <w:r w:rsidRPr="000267D5">
        <w:rPr>
          <w:b w:val="0"/>
          <w:bCs/>
          <w:sz w:val="24"/>
          <w:szCs w:val="24"/>
        </w:rPr>
        <w:t>As it is a rental website it will be using distributed database and client server model for various API calls explained below:</w:t>
      </w:r>
    </w:p>
    <w:p w14:paraId="0A39E7CE" w14:textId="77777777" w:rsidR="00B50CFC" w:rsidRPr="00EB7C19" w:rsidRDefault="00A85913" w:rsidP="00B50CFC">
      <w:pPr>
        <w:pStyle w:val="subtitle2forfrontpages"/>
        <w:tabs>
          <w:tab w:val="left" w:pos="7200"/>
        </w:tabs>
        <w:spacing w:line="240" w:lineRule="auto"/>
        <w:jc w:val="both"/>
        <w:rPr>
          <w:b w:val="0"/>
          <w:bCs/>
          <w:sz w:val="24"/>
          <w:szCs w:val="24"/>
        </w:rPr>
      </w:pPr>
      <w:r w:rsidRPr="000267D5">
        <w:rPr>
          <w:b w:val="0"/>
          <w:bCs/>
          <w:sz w:val="24"/>
          <w:szCs w:val="24"/>
        </w:rPr>
        <w:t>Distributed Database: A distributed database is basically a type of database which is not limited to one computer system instead it is distributed(spread) over different sites(computer systems) or over a network of computers. As it is a database which is distributed to various locations and does not share any physical components, it is required when a variety of users is accessing the website globally. We are using distributed database in our website because of following advantages:</w:t>
      </w:r>
    </w:p>
    <w:p w14:paraId="6A7E8780" w14:textId="77777777" w:rsidR="00B50CFC" w:rsidRPr="00F74F74" w:rsidRDefault="00A85913" w:rsidP="00B50CFC">
      <w:pPr>
        <w:pStyle w:val="subtitle2forfrontpages"/>
        <w:tabs>
          <w:tab w:val="left" w:pos="7200"/>
        </w:tabs>
        <w:spacing w:line="240" w:lineRule="auto"/>
        <w:jc w:val="both"/>
        <w:rPr>
          <w:b w:val="0"/>
          <w:bCs/>
          <w:sz w:val="24"/>
          <w:szCs w:val="24"/>
        </w:rPr>
      </w:pPr>
      <w:r w:rsidRPr="00EB7C19">
        <w:rPr>
          <w:b w:val="0"/>
          <w:bCs/>
          <w:sz w:val="24"/>
          <w:szCs w:val="24"/>
        </w:rPr>
        <w:t>a. Performance is Improved: We will be able to achieve parallelism by executing different queries at different locations by breaking it into number of subqueries which basically leads to improvement in performance.</w:t>
      </w:r>
    </w:p>
    <w:p w14:paraId="13212626" w14:textId="77777777" w:rsidR="00B50CFC"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b. Expansion is Easier: In distributed environment, expansion of the system in terms of adding more data, increasing database size or increasing computational speed by increasing the number of processors is much easier.</w:t>
      </w:r>
    </w:p>
    <w:p w14:paraId="79C141D0" w14:textId="77777777" w:rsidR="00B50CFC"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c. Reliability and Availability is increased: If a data and DBMS software is distributed to various location then if one site fails then the other sites will be able to operate and we will only not able to access the data which was stored on that site and this basically will lead us to improvement in reliability and performance.</w:t>
      </w:r>
    </w:p>
    <w:p w14:paraId="0606C9BE" w14:textId="77777777" w:rsidR="00B50CFC"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d. Different levels of Transparency: Different levels of transparency means that hiding the details of where each file is physically stored within the database system. It will increase the security of the data stored in database and is reliable.</w:t>
      </w:r>
    </w:p>
    <w:p w14:paraId="4D763731" w14:textId="77777777" w:rsidR="00B50CFC" w:rsidRPr="000267D5"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Keeping in mind the advantages and disadvantages of distributed database, we will be using MongoDB for the database operations and purposes. MongoDB is an open source, document-based Database Management System(Tool) that stores data in JSON-like format and is highly scalable, flexible and distributed NoSQL database.</w:t>
      </w:r>
    </w:p>
    <w:p w14:paraId="4B304358" w14:textId="77777777" w:rsidR="00B50CFC" w:rsidRPr="00C42CC3" w:rsidRDefault="00B50CFC" w:rsidP="00B50CFC">
      <w:pPr>
        <w:pStyle w:val="subtitle2forfrontpages"/>
        <w:tabs>
          <w:tab w:val="left" w:pos="7200"/>
        </w:tabs>
        <w:spacing w:line="240" w:lineRule="auto"/>
        <w:jc w:val="both"/>
      </w:pPr>
    </w:p>
    <w:p w14:paraId="15945A11" w14:textId="77777777" w:rsidR="00B50CFC" w:rsidRPr="000267D5" w:rsidRDefault="00A85913" w:rsidP="00B50CFC">
      <w:pPr>
        <w:pStyle w:val="subtitle2forfrontpages"/>
        <w:tabs>
          <w:tab w:val="left" w:pos="7200"/>
        </w:tabs>
        <w:spacing w:line="240" w:lineRule="auto"/>
        <w:jc w:val="both"/>
        <w:rPr>
          <w:b w:val="0"/>
          <w:bCs/>
          <w:sz w:val="24"/>
          <w:szCs w:val="24"/>
        </w:rPr>
      </w:pPr>
      <w:r w:rsidRPr="000267D5">
        <w:rPr>
          <w:sz w:val="24"/>
          <w:szCs w:val="24"/>
        </w:rPr>
        <w:lastRenderedPageBreak/>
        <w:t xml:space="preserve">Client Server Model: </w:t>
      </w:r>
      <w:r w:rsidRPr="000267D5">
        <w:rPr>
          <w:b w:val="0"/>
          <w:bCs/>
          <w:sz w:val="24"/>
          <w:szCs w:val="24"/>
        </w:rPr>
        <w:t>Client-Server denotes that a relationship exists between the program in an application and is composed of clients initiating a request for services and servers providing the result of that request. The client server model or client server architecture is a distributed application framework that divides the task between clients and server which either resides in the same system or communicates through computer network or the internet. The server runs on one or more programs that share resources with and distribute work among clients. Client-server communication typically relies on the TCP/IP protocol suite. TCP protocol maintains a connection until the client and server have completed the message exchange. There are four main categories of client server architecture but we will be using Three-Tier Architecture for our web application which consists of a presentation layer(Client side),  Login layer(server side) and Data layer(Database side).</w:t>
      </w:r>
    </w:p>
    <w:p w14:paraId="77500282" w14:textId="77777777" w:rsidR="00B50CFC" w:rsidRDefault="00B50CFC" w:rsidP="00B50CFC">
      <w:pPr>
        <w:pStyle w:val="subtitle2forfrontpages"/>
        <w:tabs>
          <w:tab w:val="left" w:pos="7200"/>
        </w:tabs>
        <w:spacing w:line="240" w:lineRule="auto"/>
        <w:jc w:val="both"/>
        <w:rPr>
          <w:sz w:val="28"/>
          <w:szCs w:val="18"/>
        </w:rPr>
      </w:pPr>
    </w:p>
    <w:p w14:paraId="537D283E" w14:textId="77777777" w:rsidR="00B50CFC" w:rsidRDefault="00E4162E" w:rsidP="00B50CFC">
      <w:pPr>
        <w:pStyle w:val="subtitle2forfrontpages"/>
        <w:tabs>
          <w:tab w:val="left" w:pos="7200"/>
        </w:tabs>
        <w:spacing w:line="240" w:lineRule="auto"/>
        <w:jc w:val="both"/>
        <w:rPr>
          <w:sz w:val="28"/>
          <w:szCs w:val="18"/>
        </w:rPr>
      </w:pPr>
      <w:r>
        <w:rPr>
          <w:sz w:val="28"/>
          <w:szCs w:val="18"/>
        </w:rPr>
        <w:pict w14:anchorId="0F82F7F7">
          <v:shape id="_x0000_i1025" type="#_x0000_t75" style="width:457.8pt;height:273.6pt;mso-position-horizontal-relative:char;mso-position-vertical-relative:line">
            <v:imagedata r:id="rId13" o:title=""/>
          </v:shape>
        </w:pict>
      </w:r>
    </w:p>
    <w:p w14:paraId="037DA579" w14:textId="77777777" w:rsidR="00B50CFC" w:rsidRPr="00F74F74" w:rsidRDefault="00F74F74" w:rsidP="00B50CFC">
      <w:pPr>
        <w:pStyle w:val="subtitle2forfrontpages"/>
        <w:tabs>
          <w:tab w:val="left" w:pos="7200"/>
        </w:tabs>
        <w:spacing w:line="240" w:lineRule="auto"/>
        <w:jc w:val="both"/>
        <w:rPr>
          <w:b w:val="0"/>
          <w:bCs/>
          <w:sz w:val="28"/>
          <w:szCs w:val="18"/>
        </w:rPr>
      </w:pPr>
      <w:r>
        <w:rPr>
          <w:b w:val="0"/>
          <w:bCs/>
          <w:sz w:val="28"/>
          <w:szCs w:val="18"/>
        </w:rPr>
        <w:t xml:space="preserve">                                        Fig : 2.1 Client Server Model</w:t>
      </w:r>
    </w:p>
    <w:p w14:paraId="0641C95C" w14:textId="77777777" w:rsidR="00F74F74" w:rsidRDefault="00F74F74" w:rsidP="00B50CFC">
      <w:pPr>
        <w:pStyle w:val="subtitle2forfrontpages"/>
        <w:tabs>
          <w:tab w:val="left" w:pos="7200"/>
        </w:tabs>
        <w:spacing w:line="240" w:lineRule="auto"/>
        <w:jc w:val="both"/>
        <w:rPr>
          <w:sz w:val="32"/>
          <w:szCs w:val="20"/>
        </w:rPr>
      </w:pPr>
    </w:p>
    <w:p w14:paraId="24D67CF4" w14:textId="77777777" w:rsidR="00F74F74" w:rsidRDefault="00F74F74" w:rsidP="00B50CFC">
      <w:pPr>
        <w:pStyle w:val="subtitle2forfrontpages"/>
        <w:tabs>
          <w:tab w:val="left" w:pos="7200"/>
        </w:tabs>
        <w:spacing w:line="240" w:lineRule="auto"/>
        <w:jc w:val="both"/>
        <w:rPr>
          <w:sz w:val="32"/>
          <w:szCs w:val="20"/>
        </w:rPr>
      </w:pPr>
    </w:p>
    <w:p w14:paraId="53846EC3" w14:textId="77777777" w:rsidR="00F74F74" w:rsidRDefault="00F74F74" w:rsidP="00B50CFC">
      <w:pPr>
        <w:pStyle w:val="subtitle2forfrontpages"/>
        <w:tabs>
          <w:tab w:val="left" w:pos="7200"/>
        </w:tabs>
        <w:spacing w:line="240" w:lineRule="auto"/>
        <w:jc w:val="both"/>
        <w:rPr>
          <w:sz w:val="32"/>
          <w:szCs w:val="20"/>
        </w:rPr>
      </w:pPr>
    </w:p>
    <w:p w14:paraId="1A9A0BAE" w14:textId="77777777" w:rsidR="00F74F74" w:rsidRDefault="00F74F74" w:rsidP="00B50CFC">
      <w:pPr>
        <w:pStyle w:val="subtitle2forfrontpages"/>
        <w:tabs>
          <w:tab w:val="left" w:pos="7200"/>
        </w:tabs>
        <w:spacing w:line="240" w:lineRule="auto"/>
        <w:jc w:val="both"/>
        <w:rPr>
          <w:sz w:val="32"/>
          <w:szCs w:val="20"/>
        </w:rPr>
      </w:pPr>
    </w:p>
    <w:p w14:paraId="0DF40809" w14:textId="77777777" w:rsidR="0065257F" w:rsidRDefault="0065257F" w:rsidP="00B50CFC">
      <w:pPr>
        <w:pStyle w:val="subtitle2forfrontpages"/>
        <w:tabs>
          <w:tab w:val="left" w:pos="7200"/>
        </w:tabs>
        <w:spacing w:line="240" w:lineRule="auto"/>
        <w:jc w:val="both"/>
        <w:rPr>
          <w:sz w:val="32"/>
          <w:szCs w:val="20"/>
        </w:rPr>
      </w:pPr>
    </w:p>
    <w:p w14:paraId="22BEC7B6" w14:textId="43D643CE" w:rsidR="00F74F74" w:rsidRPr="000267D5" w:rsidRDefault="00B50CFC" w:rsidP="00B50CFC">
      <w:pPr>
        <w:pStyle w:val="subtitle2forfrontpages"/>
        <w:tabs>
          <w:tab w:val="left" w:pos="7200"/>
        </w:tabs>
        <w:spacing w:line="240" w:lineRule="auto"/>
        <w:jc w:val="both"/>
        <w:rPr>
          <w:sz w:val="32"/>
          <w:szCs w:val="20"/>
        </w:rPr>
      </w:pPr>
      <w:r w:rsidRPr="000267D5">
        <w:rPr>
          <w:sz w:val="32"/>
          <w:szCs w:val="20"/>
        </w:rPr>
        <w:lastRenderedPageBreak/>
        <w:t>2.2 Non-Functional Requirement</w:t>
      </w:r>
    </w:p>
    <w:p w14:paraId="0C005F1F" w14:textId="77777777" w:rsidR="00B50CFC" w:rsidRPr="000267D5" w:rsidRDefault="00A85913" w:rsidP="00B50CFC">
      <w:pPr>
        <w:pStyle w:val="subtitle2forfrontpages"/>
        <w:tabs>
          <w:tab w:val="left" w:pos="7200"/>
        </w:tabs>
        <w:spacing w:line="240" w:lineRule="auto"/>
        <w:jc w:val="both"/>
        <w:rPr>
          <w:sz w:val="24"/>
          <w:szCs w:val="16"/>
        </w:rPr>
      </w:pPr>
      <w:r w:rsidRPr="000267D5">
        <w:rPr>
          <w:sz w:val="24"/>
          <w:szCs w:val="16"/>
        </w:rPr>
        <w:t>2.2.1 Performance Requirements:</w:t>
      </w:r>
    </w:p>
    <w:p w14:paraId="054DDF1D" w14:textId="77777777" w:rsidR="00B50CFC" w:rsidRPr="000267D5"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We will have to make the system respond quickly according to the input given to it.</w:t>
      </w:r>
    </w:p>
    <w:p w14:paraId="17750D84" w14:textId="77777777" w:rsidR="00B50CFC" w:rsidRPr="000267D5"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The speed of the connection will depend on the hardware used rather than the characteristics of this system.</w:t>
      </w:r>
    </w:p>
    <w:p w14:paraId="00943A5A" w14:textId="77777777" w:rsidR="00B50CFC" w:rsidRPr="00F74F74" w:rsidRDefault="00A85913" w:rsidP="00B50CFC">
      <w:pPr>
        <w:pStyle w:val="subtitle2forfrontpages"/>
        <w:tabs>
          <w:tab w:val="left" w:pos="7200"/>
        </w:tabs>
        <w:spacing w:line="240" w:lineRule="auto"/>
        <w:jc w:val="both"/>
        <w:rPr>
          <w:b w:val="0"/>
          <w:bCs/>
          <w:sz w:val="24"/>
          <w:szCs w:val="16"/>
        </w:rPr>
      </w:pPr>
      <w:r w:rsidRPr="000267D5">
        <w:rPr>
          <w:b w:val="0"/>
          <w:bCs/>
          <w:sz w:val="24"/>
          <w:szCs w:val="16"/>
        </w:rPr>
        <w:t>We will have to put the system on a server with high internet speed.</w:t>
      </w:r>
    </w:p>
    <w:p w14:paraId="518F476A" w14:textId="77777777" w:rsidR="00B50CFC" w:rsidRPr="00C42CC3" w:rsidRDefault="00A85913" w:rsidP="00B50CFC">
      <w:pPr>
        <w:pStyle w:val="subtitle2forfrontpages"/>
        <w:tabs>
          <w:tab w:val="left" w:pos="7200"/>
        </w:tabs>
        <w:spacing w:line="240" w:lineRule="auto"/>
        <w:jc w:val="both"/>
        <w:rPr>
          <w:sz w:val="28"/>
          <w:szCs w:val="18"/>
        </w:rPr>
      </w:pPr>
      <w:r w:rsidRPr="00C42CC3">
        <w:rPr>
          <w:sz w:val="28"/>
          <w:szCs w:val="18"/>
        </w:rPr>
        <w:t>2.2.2</w:t>
      </w:r>
      <w:r>
        <w:rPr>
          <w:sz w:val="28"/>
          <w:szCs w:val="18"/>
        </w:rPr>
        <w:t xml:space="preserve"> </w:t>
      </w:r>
      <w:r w:rsidRPr="00C42CC3">
        <w:rPr>
          <w:sz w:val="28"/>
          <w:szCs w:val="18"/>
        </w:rPr>
        <w:t>Safety requirements:</w:t>
      </w:r>
    </w:p>
    <w:p w14:paraId="00B39A9C" w14:textId="77777777" w:rsidR="00B50CFC" w:rsidRPr="000267D5" w:rsidRDefault="00A85913" w:rsidP="00B50CFC">
      <w:pPr>
        <w:pStyle w:val="subtitle2forfrontpages"/>
        <w:tabs>
          <w:tab w:val="left" w:pos="7200"/>
        </w:tabs>
        <w:spacing w:line="240" w:lineRule="auto"/>
        <w:jc w:val="both"/>
        <w:rPr>
          <w:b w:val="0"/>
          <w:bCs/>
          <w:sz w:val="22"/>
          <w:szCs w:val="14"/>
        </w:rPr>
      </w:pPr>
      <w:r w:rsidRPr="00CA38F8">
        <w:rPr>
          <w:b w:val="0"/>
          <w:bCs/>
          <w:sz w:val="24"/>
          <w:szCs w:val="16"/>
        </w:rPr>
        <w:t>A firewall is a hardware or software system that essentially works as a wall or gateway between two or more networks, permitting authorized traffic and blocking unauthorized or potentially malicious traffic from accessing a network or system.</w:t>
      </w:r>
    </w:p>
    <w:p w14:paraId="053EFD3C" w14:textId="77777777" w:rsidR="00B50CFC" w:rsidRPr="00F74F74" w:rsidRDefault="00A85913" w:rsidP="00B50CFC">
      <w:pPr>
        <w:pStyle w:val="subtitle2forfrontpages"/>
        <w:tabs>
          <w:tab w:val="left" w:pos="7200"/>
        </w:tabs>
        <w:spacing w:line="240" w:lineRule="auto"/>
        <w:jc w:val="both"/>
        <w:rPr>
          <w:b w:val="0"/>
          <w:bCs/>
          <w:sz w:val="22"/>
          <w:szCs w:val="14"/>
        </w:rPr>
      </w:pPr>
      <w:r w:rsidRPr="000267D5">
        <w:rPr>
          <w:b w:val="0"/>
          <w:bCs/>
          <w:sz w:val="24"/>
          <w:szCs w:val="16"/>
        </w:rPr>
        <w:t>With an application gateway in place, there are two lines of communication: one between your computer and the proxy, then one between the proxy and the destination computer or network.</w:t>
      </w:r>
      <w:r>
        <w:rPr>
          <w:b w:val="0"/>
          <w:bCs/>
          <w:sz w:val="22"/>
          <w:szCs w:val="14"/>
        </w:rPr>
        <w:t xml:space="preserve"> </w:t>
      </w:r>
      <w:r w:rsidRPr="009E4BD3">
        <w:rPr>
          <w:b w:val="0"/>
          <w:bCs/>
          <w:sz w:val="24"/>
          <w:szCs w:val="16"/>
        </w:rPr>
        <w:t>Proxy firewalls are among the most secure.</w:t>
      </w:r>
      <w:r w:rsidRPr="00906135">
        <w:rPr>
          <w:b w:val="0"/>
          <w:bCs/>
          <w:sz w:val="28"/>
          <w:szCs w:val="18"/>
        </w:rPr>
        <w:t xml:space="preserve"> </w:t>
      </w:r>
    </w:p>
    <w:p w14:paraId="5C85A0DE" w14:textId="77777777" w:rsidR="00B50CFC" w:rsidRPr="009E4BD3" w:rsidRDefault="00A85913" w:rsidP="00B50CFC">
      <w:pPr>
        <w:pStyle w:val="subtitle2forfrontpages"/>
        <w:tabs>
          <w:tab w:val="left" w:pos="7200"/>
        </w:tabs>
        <w:spacing w:line="240" w:lineRule="auto"/>
        <w:jc w:val="both"/>
        <w:rPr>
          <w:sz w:val="24"/>
          <w:szCs w:val="16"/>
        </w:rPr>
      </w:pPr>
      <w:r w:rsidRPr="009E4BD3">
        <w:rPr>
          <w:sz w:val="24"/>
          <w:szCs w:val="16"/>
        </w:rPr>
        <w:t>2.2.3 Security Requirements:</w:t>
      </w:r>
    </w:p>
    <w:p w14:paraId="0D794139" w14:textId="77777777" w:rsidR="00B50CFC" w:rsidRPr="00CA38F8" w:rsidRDefault="00A85913" w:rsidP="00B50CFC">
      <w:pPr>
        <w:pStyle w:val="subtitle2forfrontpages"/>
        <w:tabs>
          <w:tab w:val="left" w:pos="7200"/>
        </w:tabs>
        <w:spacing w:line="240" w:lineRule="auto"/>
        <w:jc w:val="both"/>
        <w:rPr>
          <w:b w:val="0"/>
          <w:bCs/>
          <w:sz w:val="24"/>
          <w:szCs w:val="16"/>
        </w:rPr>
      </w:pPr>
      <w:r w:rsidRPr="00CA38F8">
        <w:rPr>
          <w:b w:val="0"/>
          <w:bCs/>
          <w:sz w:val="24"/>
          <w:szCs w:val="16"/>
        </w:rPr>
        <w:t>Data integrity will be checked by the system for critical values.</w:t>
      </w:r>
    </w:p>
    <w:p w14:paraId="7FC7D064" w14:textId="77777777" w:rsidR="00B50CFC" w:rsidRPr="00CA38F8" w:rsidRDefault="00A85913" w:rsidP="00B50CFC">
      <w:pPr>
        <w:pStyle w:val="subtitle2forfrontpages"/>
        <w:tabs>
          <w:tab w:val="left" w:pos="7200"/>
        </w:tabs>
        <w:spacing w:line="240" w:lineRule="auto"/>
        <w:jc w:val="both"/>
        <w:rPr>
          <w:b w:val="0"/>
          <w:bCs/>
          <w:sz w:val="24"/>
          <w:szCs w:val="16"/>
        </w:rPr>
      </w:pPr>
      <w:r w:rsidRPr="00CA38F8">
        <w:rPr>
          <w:b w:val="0"/>
          <w:bCs/>
          <w:sz w:val="24"/>
          <w:szCs w:val="16"/>
        </w:rPr>
        <w:t>The system will have its own authentication process to prevent unauthorized access.</w:t>
      </w:r>
    </w:p>
    <w:p w14:paraId="2F927E5F" w14:textId="77777777" w:rsidR="00B50CFC" w:rsidRPr="00CA38F8" w:rsidRDefault="00A85913" w:rsidP="00B50CFC">
      <w:pPr>
        <w:pStyle w:val="subtitle2forfrontpages"/>
        <w:tabs>
          <w:tab w:val="left" w:pos="7200"/>
        </w:tabs>
        <w:spacing w:line="240" w:lineRule="auto"/>
        <w:jc w:val="both"/>
        <w:rPr>
          <w:b w:val="0"/>
          <w:bCs/>
          <w:sz w:val="24"/>
          <w:szCs w:val="16"/>
        </w:rPr>
      </w:pPr>
      <w:r w:rsidRPr="00CA38F8">
        <w:rPr>
          <w:b w:val="0"/>
          <w:bCs/>
          <w:sz w:val="24"/>
          <w:szCs w:val="16"/>
        </w:rPr>
        <w:t>Users will be sent a user ID and Password on their mail.</w:t>
      </w:r>
    </w:p>
    <w:p w14:paraId="2206C7AC" w14:textId="77777777" w:rsidR="00B50CFC" w:rsidRPr="00F74F74" w:rsidRDefault="00A85913" w:rsidP="00B50CFC">
      <w:pPr>
        <w:pStyle w:val="subtitle2forfrontpages"/>
        <w:tabs>
          <w:tab w:val="left" w:pos="7200"/>
        </w:tabs>
        <w:spacing w:line="240" w:lineRule="auto"/>
        <w:jc w:val="both"/>
        <w:rPr>
          <w:b w:val="0"/>
          <w:bCs/>
          <w:sz w:val="24"/>
          <w:szCs w:val="16"/>
        </w:rPr>
      </w:pPr>
      <w:r w:rsidRPr="00CA38F8">
        <w:rPr>
          <w:b w:val="0"/>
          <w:bCs/>
          <w:sz w:val="24"/>
          <w:szCs w:val="16"/>
        </w:rPr>
        <w:t xml:space="preserve">Sessions are maintained throughout. </w:t>
      </w:r>
    </w:p>
    <w:p w14:paraId="7926DE0F" w14:textId="77777777" w:rsidR="00B50CFC" w:rsidRPr="000267D5" w:rsidRDefault="00A85913" w:rsidP="00B50CFC">
      <w:pPr>
        <w:pStyle w:val="subtitle2forfrontpages"/>
        <w:tabs>
          <w:tab w:val="left" w:pos="7200"/>
        </w:tabs>
        <w:spacing w:line="240" w:lineRule="auto"/>
        <w:jc w:val="both"/>
        <w:rPr>
          <w:sz w:val="24"/>
          <w:szCs w:val="24"/>
        </w:rPr>
      </w:pPr>
      <w:r w:rsidRPr="000267D5">
        <w:rPr>
          <w:sz w:val="24"/>
          <w:szCs w:val="24"/>
        </w:rPr>
        <w:t>2.2.4 Software Quality Attributes:</w:t>
      </w:r>
    </w:p>
    <w:p w14:paraId="6321D7B7" w14:textId="77777777" w:rsidR="00B50CFC" w:rsidRDefault="00A85913" w:rsidP="00B50CFC">
      <w:pPr>
        <w:pStyle w:val="subtitle2forfrontpages"/>
        <w:tabs>
          <w:tab w:val="left" w:pos="7200"/>
        </w:tabs>
        <w:spacing w:line="240" w:lineRule="auto"/>
        <w:jc w:val="both"/>
        <w:rPr>
          <w:sz w:val="24"/>
          <w:szCs w:val="24"/>
        </w:rPr>
      </w:pPr>
      <w:r w:rsidRPr="000267D5">
        <w:rPr>
          <w:sz w:val="24"/>
          <w:szCs w:val="24"/>
        </w:rPr>
        <w:t xml:space="preserve">Efficiency : </w:t>
      </w:r>
      <w:r w:rsidRPr="000267D5">
        <w:rPr>
          <w:b w:val="0"/>
          <w:bCs/>
          <w:sz w:val="24"/>
          <w:szCs w:val="24"/>
        </w:rPr>
        <w:t>This system will have efficiency as it requires a fewer amount of computing resources and will have high throughput.</w:t>
      </w:r>
    </w:p>
    <w:p w14:paraId="245D6179" w14:textId="77777777" w:rsidR="00B50CFC" w:rsidRPr="00F74F74" w:rsidRDefault="00A85913" w:rsidP="00B50CFC">
      <w:pPr>
        <w:pStyle w:val="subtitle2forfrontpages"/>
        <w:tabs>
          <w:tab w:val="left" w:pos="7200"/>
        </w:tabs>
        <w:spacing w:line="240" w:lineRule="auto"/>
        <w:jc w:val="both"/>
        <w:rPr>
          <w:b w:val="0"/>
          <w:bCs/>
          <w:sz w:val="24"/>
          <w:szCs w:val="24"/>
        </w:rPr>
      </w:pPr>
      <w:r w:rsidRPr="000267D5">
        <w:rPr>
          <w:sz w:val="24"/>
          <w:szCs w:val="24"/>
        </w:rPr>
        <w:t xml:space="preserve">Reusability : </w:t>
      </w:r>
      <w:r w:rsidRPr="000267D5">
        <w:rPr>
          <w:b w:val="0"/>
          <w:bCs/>
          <w:sz w:val="24"/>
          <w:szCs w:val="24"/>
        </w:rPr>
        <w:t>This system will use some Java APIs and Packages, so the concept of reusability will be implemented.</w:t>
      </w:r>
    </w:p>
    <w:p w14:paraId="2D711834" w14:textId="77777777" w:rsidR="00B50CFC" w:rsidRDefault="00A85913" w:rsidP="00B50CFC">
      <w:pPr>
        <w:pStyle w:val="subtitle2forfrontpages"/>
        <w:tabs>
          <w:tab w:val="left" w:pos="7200"/>
        </w:tabs>
        <w:spacing w:line="240" w:lineRule="auto"/>
        <w:jc w:val="both"/>
        <w:rPr>
          <w:sz w:val="24"/>
          <w:szCs w:val="24"/>
        </w:rPr>
      </w:pPr>
      <w:r w:rsidRPr="000267D5">
        <w:rPr>
          <w:sz w:val="24"/>
          <w:szCs w:val="24"/>
        </w:rPr>
        <w:t xml:space="preserve">Availability : </w:t>
      </w:r>
      <w:r w:rsidRPr="000267D5">
        <w:rPr>
          <w:b w:val="0"/>
          <w:bCs/>
          <w:sz w:val="24"/>
          <w:szCs w:val="24"/>
        </w:rPr>
        <w:t>The software Once uploaded on the web server, can be accessed 24X7 throughout the world.</w:t>
      </w:r>
    </w:p>
    <w:p w14:paraId="66BA5409" w14:textId="77777777" w:rsidR="00B50CFC" w:rsidRPr="00F74F74" w:rsidRDefault="00A85913" w:rsidP="00B50CFC">
      <w:pPr>
        <w:pStyle w:val="subtitle2forfrontpages"/>
        <w:tabs>
          <w:tab w:val="left" w:pos="7200"/>
        </w:tabs>
        <w:spacing w:line="240" w:lineRule="auto"/>
        <w:jc w:val="both"/>
        <w:rPr>
          <w:sz w:val="24"/>
          <w:szCs w:val="24"/>
        </w:rPr>
      </w:pPr>
      <w:r w:rsidRPr="000267D5">
        <w:rPr>
          <w:sz w:val="24"/>
          <w:szCs w:val="24"/>
        </w:rPr>
        <w:t xml:space="preserve">Adaptability : </w:t>
      </w:r>
      <w:r w:rsidRPr="000267D5">
        <w:rPr>
          <w:b w:val="0"/>
          <w:bCs/>
          <w:sz w:val="24"/>
          <w:szCs w:val="24"/>
        </w:rPr>
        <w:t>This system will be able to work on low configured as well as high configured computers, having the old or latest version of the software.</w:t>
      </w:r>
      <w:r w:rsidRPr="000267D5">
        <w:rPr>
          <w:sz w:val="24"/>
          <w:szCs w:val="24"/>
        </w:rPr>
        <w:t xml:space="preserve">  </w:t>
      </w:r>
    </w:p>
    <w:p w14:paraId="1536D29C" w14:textId="77777777" w:rsidR="00B50CFC" w:rsidRPr="00F74F74" w:rsidRDefault="00A85913" w:rsidP="00B50CFC">
      <w:pPr>
        <w:pStyle w:val="subtitle2forfrontpages"/>
        <w:tabs>
          <w:tab w:val="left" w:pos="7200"/>
        </w:tabs>
        <w:spacing w:line="240" w:lineRule="auto"/>
        <w:jc w:val="both"/>
        <w:rPr>
          <w:b w:val="0"/>
          <w:bCs/>
          <w:sz w:val="24"/>
          <w:szCs w:val="24"/>
        </w:rPr>
      </w:pPr>
      <w:r w:rsidRPr="00C42CC3">
        <w:rPr>
          <w:sz w:val="28"/>
          <w:szCs w:val="18"/>
        </w:rPr>
        <w:t>Correctness</w:t>
      </w:r>
      <w:r>
        <w:rPr>
          <w:sz w:val="28"/>
          <w:szCs w:val="18"/>
        </w:rPr>
        <w:t xml:space="preserve"> </w:t>
      </w:r>
      <w:r w:rsidRPr="00C42CC3">
        <w:rPr>
          <w:sz w:val="28"/>
          <w:szCs w:val="18"/>
        </w:rPr>
        <w:t xml:space="preserve">: </w:t>
      </w:r>
      <w:r w:rsidRPr="00CA38F8">
        <w:rPr>
          <w:b w:val="0"/>
          <w:bCs/>
          <w:sz w:val="24"/>
          <w:szCs w:val="24"/>
        </w:rPr>
        <w:t>Accurate test results and information provided by this system.</w:t>
      </w:r>
    </w:p>
    <w:p w14:paraId="733A6F61" w14:textId="77777777" w:rsidR="00B50CFC" w:rsidRDefault="00A85913" w:rsidP="00B50CFC">
      <w:pPr>
        <w:pStyle w:val="subtitle2forfrontpages"/>
        <w:tabs>
          <w:tab w:val="left" w:pos="7200"/>
        </w:tabs>
        <w:spacing w:line="240" w:lineRule="auto"/>
        <w:jc w:val="both"/>
        <w:rPr>
          <w:sz w:val="24"/>
          <w:szCs w:val="24"/>
        </w:rPr>
      </w:pPr>
      <w:r w:rsidRPr="00CA38F8">
        <w:rPr>
          <w:sz w:val="24"/>
          <w:szCs w:val="24"/>
        </w:rPr>
        <w:t xml:space="preserve">Robustness : </w:t>
      </w:r>
      <w:r w:rsidRPr="00CA38F8">
        <w:rPr>
          <w:b w:val="0"/>
          <w:bCs/>
          <w:sz w:val="24"/>
          <w:szCs w:val="24"/>
        </w:rPr>
        <w:t>This system will provide some sort of robustness i.e., if the test module will fail then the searching module will have no effect on it and would be usable.</w:t>
      </w:r>
    </w:p>
    <w:p w14:paraId="23CFCBBC" w14:textId="77777777" w:rsidR="00B50CFC" w:rsidRDefault="00A85913" w:rsidP="00B50CFC">
      <w:pPr>
        <w:pStyle w:val="subtitle2forfrontpages"/>
        <w:tabs>
          <w:tab w:val="left" w:pos="7200"/>
        </w:tabs>
        <w:spacing w:line="240" w:lineRule="auto"/>
        <w:jc w:val="both"/>
        <w:rPr>
          <w:sz w:val="24"/>
          <w:szCs w:val="24"/>
        </w:rPr>
      </w:pPr>
      <w:r w:rsidRPr="00CA38F8">
        <w:rPr>
          <w:sz w:val="24"/>
          <w:szCs w:val="24"/>
        </w:rPr>
        <w:lastRenderedPageBreak/>
        <w:t xml:space="preserve">Flexibility : </w:t>
      </w:r>
      <w:r w:rsidRPr="00CA38F8">
        <w:rPr>
          <w:b w:val="0"/>
          <w:bCs/>
          <w:sz w:val="24"/>
          <w:szCs w:val="24"/>
        </w:rPr>
        <w:t>This system will be flexible enough to extend up to new updated versions and changes.</w:t>
      </w:r>
    </w:p>
    <w:p w14:paraId="75C7A98F" w14:textId="77777777" w:rsidR="00B50CFC" w:rsidRDefault="00A85913" w:rsidP="00B50CFC">
      <w:pPr>
        <w:pStyle w:val="subtitle2forfrontpages"/>
        <w:tabs>
          <w:tab w:val="left" w:pos="7200"/>
        </w:tabs>
        <w:spacing w:line="240" w:lineRule="auto"/>
        <w:jc w:val="both"/>
        <w:rPr>
          <w:sz w:val="24"/>
          <w:szCs w:val="24"/>
        </w:rPr>
      </w:pPr>
      <w:r w:rsidRPr="00CA38F8">
        <w:rPr>
          <w:sz w:val="24"/>
          <w:szCs w:val="24"/>
        </w:rPr>
        <w:t xml:space="preserve">Maintainability : </w:t>
      </w:r>
      <w:r w:rsidRPr="00CA38F8">
        <w:rPr>
          <w:b w:val="0"/>
          <w:bCs/>
          <w:sz w:val="24"/>
          <w:szCs w:val="24"/>
        </w:rPr>
        <w:t>Backup of data will be taken at a certain time and all the records and database will be maintained properly.</w:t>
      </w:r>
    </w:p>
    <w:p w14:paraId="07C0D0FB" w14:textId="77777777" w:rsidR="00B50CFC" w:rsidRDefault="00A85913" w:rsidP="00B50CFC">
      <w:pPr>
        <w:pStyle w:val="subtitle2forfrontpages"/>
        <w:tabs>
          <w:tab w:val="left" w:pos="7200"/>
        </w:tabs>
        <w:spacing w:line="240" w:lineRule="auto"/>
        <w:jc w:val="both"/>
        <w:rPr>
          <w:sz w:val="24"/>
          <w:szCs w:val="24"/>
        </w:rPr>
      </w:pPr>
      <w:r w:rsidRPr="00CA38F8">
        <w:rPr>
          <w:sz w:val="24"/>
          <w:szCs w:val="24"/>
        </w:rPr>
        <w:t xml:space="preserve">Reliability : </w:t>
      </w:r>
      <w:r w:rsidRPr="00CA38F8">
        <w:rPr>
          <w:b w:val="0"/>
          <w:bCs/>
          <w:sz w:val="24"/>
          <w:szCs w:val="24"/>
        </w:rPr>
        <w:t>Every software module will be well tested against different test cases, so the system will be reliable.</w:t>
      </w:r>
      <w:r w:rsidRPr="00CA38F8">
        <w:rPr>
          <w:sz w:val="24"/>
          <w:szCs w:val="24"/>
        </w:rPr>
        <w:t xml:space="preserve"> </w:t>
      </w:r>
    </w:p>
    <w:p w14:paraId="0B1DF4BE" w14:textId="77777777" w:rsidR="00B50CFC" w:rsidRDefault="00A85913" w:rsidP="00B50CFC">
      <w:pPr>
        <w:pStyle w:val="subtitle2forfrontpages"/>
        <w:tabs>
          <w:tab w:val="left" w:pos="7200"/>
        </w:tabs>
        <w:spacing w:line="240" w:lineRule="auto"/>
        <w:jc w:val="both"/>
        <w:rPr>
          <w:sz w:val="24"/>
          <w:szCs w:val="24"/>
        </w:rPr>
      </w:pPr>
      <w:r w:rsidRPr="000267D5">
        <w:rPr>
          <w:sz w:val="24"/>
          <w:szCs w:val="24"/>
        </w:rPr>
        <w:t xml:space="preserve">Testability : </w:t>
      </w:r>
      <w:r w:rsidRPr="000267D5">
        <w:rPr>
          <w:b w:val="0"/>
          <w:bCs/>
          <w:sz w:val="24"/>
          <w:szCs w:val="24"/>
        </w:rPr>
        <w:t>Proper test cases will be designed to test each and every module of the software, this will show the concept of testability.</w:t>
      </w:r>
      <w:r w:rsidRPr="000267D5">
        <w:rPr>
          <w:sz w:val="24"/>
          <w:szCs w:val="24"/>
        </w:rPr>
        <w:t xml:space="preserve"> </w:t>
      </w:r>
    </w:p>
    <w:p w14:paraId="1742E269" w14:textId="77777777" w:rsidR="00B50CFC" w:rsidRPr="00F74F74" w:rsidRDefault="00A85913" w:rsidP="00F74F74">
      <w:pPr>
        <w:pStyle w:val="subtitle2forfrontpages"/>
        <w:tabs>
          <w:tab w:val="left" w:pos="7200"/>
        </w:tabs>
        <w:spacing w:line="240" w:lineRule="auto"/>
        <w:jc w:val="both"/>
        <w:rPr>
          <w:b w:val="0"/>
          <w:bCs/>
          <w:sz w:val="24"/>
          <w:szCs w:val="24"/>
        </w:rPr>
      </w:pPr>
      <w:r w:rsidRPr="000267D5">
        <w:rPr>
          <w:sz w:val="24"/>
          <w:szCs w:val="24"/>
        </w:rPr>
        <w:t xml:space="preserve">Usability : </w:t>
      </w:r>
      <w:r w:rsidRPr="000267D5">
        <w:rPr>
          <w:b w:val="0"/>
          <w:bCs/>
          <w:sz w:val="24"/>
          <w:szCs w:val="24"/>
        </w:rPr>
        <w:t>With the user-friendly GUIs, this website will be easy to use by admin and users.</w:t>
      </w:r>
    </w:p>
    <w:p w14:paraId="7BF49142" w14:textId="77777777" w:rsidR="00B50CFC" w:rsidRPr="000267D5" w:rsidRDefault="00A85913" w:rsidP="00B50CFC">
      <w:pPr>
        <w:pStyle w:val="subtitle2forfrontpages"/>
        <w:tabs>
          <w:tab w:val="left" w:pos="7200"/>
        </w:tabs>
        <w:jc w:val="both"/>
        <w:rPr>
          <w:sz w:val="24"/>
          <w:szCs w:val="24"/>
        </w:rPr>
      </w:pPr>
      <w:r w:rsidRPr="000267D5">
        <w:rPr>
          <w:sz w:val="24"/>
          <w:szCs w:val="24"/>
        </w:rPr>
        <w:t>2.3 External Interface Requirement:</w:t>
      </w:r>
    </w:p>
    <w:p w14:paraId="70759D3D" w14:textId="77777777" w:rsidR="00B50CFC" w:rsidRPr="00C31938" w:rsidRDefault="00A85913" w:rsidP="00B50CFC">
      <w:pPr>
        <w:pStyle w:val="subtitle2forfrontpages"/>
        <w:tabs>
          <w:tab w:val="left" w:pos="7200"/>
        </w:tabs>
        <w:jc w:val="both"/>
        <w:rPr>
          <w:b w:val="0"/>
          <w:bCs/>
          <w:sz w:val="24"/>
          <w:szCs w:val="24"/>
        </w:rPr>
      </w:pPr>
      <w:r w:rsidRPr="000267D5">
        <w:rPr>
          <w:b w:val="0"/>
          <w:bCs/>
          <w:sz w:val="24"/>
          <w:szCs w:val="24"/>
        </w:rPr>
        <w:t>This section specifies the hardware, software or database element with which a system or component must interface. This section also provides information to ensure that the system will communicate properly with external components.</w:t>
      </w:r>
    </w:p>
    <w:p w14:paraId="6B1E2E8F" w14:textId="77777777" w:rsidR="00B50CFC" w:rsidRPr="000267D5" w:rsidRDefault="00A85913" w:rsidP="00B50CFC">
      <w:pPr>
        <w:pStyle w:val="subtitle2forfrontpages"/>
        <w:tabs>
          <w:tab w:val="left" w:pos="7200"/>
        </w:tabs>
        <w:jc w:val="both"/>
        <w:rPr>
          <w:sz w:val="24"/>
          <w:szCs w:val="24"/>
        </w:rPr>
      </w:pPr>
      <w:r w:rsidRPr="000267D5">
        <w:rPr>
          <w:sz w:val="24"/>
          <w:szCs w:val="24"/>
        </w:rPr>
        <w:t>2.3.1 User Interface:</w:t>
      </w:r>
    </w:p>
    <w:p w14:paraId="7FED1876" w14:textId="77777777" w:rsidR="00B50CFC" w:rsidRPr="00F74F74" w:rsidRDefault="00A85913" w:rsidP="00B50CFC">
      <w:pPr>
        <w:pStyle w:val="subtitle2forfrontpages"/>
        <w:tabs>
          <w:tab w:val="left" w:pos="7200"/>
        </w:tabs>
        <w:jc w:val="both"/>
        <w:rPr>
          <w:b w:val="0"/>
          <w:bCs/>
          <w:sz w:val="24"/>
          <w:szCs w:val="24"/>
        </w:rPr>
      </w:pPr>
      <w:r w:rsidRPr="000267D5">
        <w:rPr>
          <w:b w:val="0"/>
          <w:bCs/>
          <w:sz w:val="24"/>
          <w:szCs w:val="24"/>
        </w:rPr>
        <w:t>The application will be accessed through a web browser Interface and would be viewed best using 1024 x 768 and 800 x 600 pixels resolution. The software would be fully compatible with Microsoft Internet Explorer for version 6 or above and with Google Chrome v36 or above.</w:t>
      </w:r>
    </w:p>
    <w:p w14:paraId="45D05217" w14:textId="77777777" w:rsidR="00B50CFC" w:rsidRPr="00C31938" w:rsidRDefault="00A85913" w:rsidP="00B50CFC">
      <w:pPr>
        <w:pStyle w:val="subtitle2forfrontpages"/>
        <w:tabs>
          <w:tab w:val="left" w:pos="7200"/>
        </w:tabs>
        <w:jc w:val="both"/>
        <w:rPr>
          <w:b w:val="0"/>
          <w:bCs/>
          <w:sz w:val="24"/>
          <w:szCs w:val="24"/>
        </w:rPr>
      </w:pPr>
      <w:r w:rsidRPr="000267D5">
        <w:rPr>
          <w:sz w:val="24"/>
          <w:szCs w:val="24"/>
        </w:rPr>
        <w:t>2.3.2 Hardware Interface:</w:t>
      </w:r>
    </w:p>
    <w:p w14:paraId="63EA137F" w14:textId="77777777" w:rsidR="00B50CFC" w:rsidRPr="00834EB0" w:rsidRDefault="00A85913" w:rsidP="00B50CFC">
      <w:pPr>
        <w:pStyle w:val="subtitle2forfrontpages"/>
        <w:tabs>
          <w:tab w:val="left" w:pos="7200"/>
        </w:tabs>
        <w:spacing w:line="240" w:lineRule="auto"/>
        <w:jc w:val="both"/>
        <w:rPr>
          <w:sz w:val="24"/>
          <w:szCs w:val="24"/>
        </w:rPr>
      </w:pPr>
      <w:r w:rsidRPr="00834EB0">
        <w:rPr>
          <w:sz w:val="24"/>
          <w:szCs w:val="24"/>
        </w:rPr>
        <w:t>Development End</w:t>
      </w:r>
    </w:p>
    <w:p w14:paraId="25FAD27E" w14:textId="77777777" w:rsidR="00B50CFC" w:rsidRPr="00834EB0" w:rsidRDefault="00A85913" w:rsidP="00B50CFC">
      <w:pPr>
        <w:pStyle w:val="subtitle2forfrontpages"/>
        <w:tabs>
          <w:tab w:val="left" w:pos="7200"/>
        </w:tabs>
        <w:spacing w:line="240" w:lineRule="auto"/>
        <w:jc w:val="both"/>
        <w:rPr>
          <w:sz w:val="24"/>
          <w:szCs w:val="24"/>
        </w:rPr>
      </w:pPr>
      <w:r w:rsidRPr="00834EB0">
        <w:rPr>
          <w:sz w:val="24"/>
          <w:szCs w:val="24"/>
        </w:rPr>
        <w:t>Hardware Specifications (Recommended):</w:t>
      </w:r>
    </w:p>
    <w:p w14:paraId="226A0012" w14:textId="77777777" w:rsidR="00B50CFC" w:rsidRPr="00834EB0" w:rsidRDefault="00A85913" w:rsidP="00B50CFC">
      <w:pPr>
        <w:pStyle w:val="subtitle2forfrontpages"/>
        <w:tabs>
          <w:tab w:val="left" w:pos="7200"/>
        </w:tabs>
        <w:spacing w:line="240" w:lineRule="auto"/>
        <w:jc w:val="both"/>
        <w:rPr>
          <w:b w:val="0"/>
          <w:bCs/>
          <w:sz w:val="24"/>
          <w:szCs w:val="24"/>
        </w:rPr>
      </w:pPr>
      <w:r w:rsidRPr="00834EB0">
        <w:rPr>
          <w:b w:val="0"/>
          <w:bCs/>
          <w:sz w:val="24"/>
          <w:szCs w:val="24"/>
        </w:rPr>
        <w:t>Processor : i3 Processor</w:t>
      </w:r>
    </w:p>
    <w:p w14:paraId="57917347" w14:textId="77777777" w:rsidR="00B50CFC" w:rsidRPr="00834EB0" w:rsidRDefault="00A85913" w:rsidP="00B50CFC">
      <w:pPr>
        <w:pStyle w:val="subtitle2forfrontpages"/>
        <w:tabs>
          <w:tab w:val="left" w:pos="7200"/>
        </w:tabs>
        <w:spacing w:line="240" w:lineRule="auto"/>
        <w:jc w:val="both"/>
        <w:rPr>
          <w:b w:val="0"/>
          <w:bCs/>
          <w:sz w:val="24"/>
          <w:szCs w:val="24"/>
        </w:rPr>
      </w:pPr>
      <w:r w:rsidRPr="00834EB0">
        <w:rPr>
          <w:b w:val="0"/>
          <w:bCs/>
          <w:sz w:val="24"/>
          <w:szCs w:val="24"/>
        </w:rPr>
        <w:t>Storage : 10 GB</w:t>
      </w:r>
    </w:p>
    <w:p w14:paraId="0200423D" w14:textId="77777777" w:rsidR="00B50CFC" w:rsidRPr="00834EB0" w:rsidRDefault="00A85913" w:rsidP="00B50CFC">
      <w:pPr>
        <w:pStyle w:val="subtitle2forfrontpages"/>
        <w:tabs>
          <w:tab w:val="left" w:pos="7200"/>
        </w:tabs>
        <w:spacing w:line="240" w:lineRule="auto"/>
        <w:jc w:val="both"/>
        <w:rPr>
          <w:b w:val="0"/>
          <w:bCs/>
          <w:sz w:val="24"/>
          <w:szCs w:val="24"/>
        </w:rPr>
      </w:pPr>
      <w:r w:rsidRPr="00834EB0">
        <w:rPr>
          <w:b w:val="0"/>
          <w:bCs/>
          <w:sz w:val="24"/>
          <w:szCs w:val="24"/>
        </w:rPr>
        <w:t>RAM : 4 GB</w:t>
      </w:r>
    </w:p>
    <w:p w14:paraId="5EF9D0A9" w14:textId="77777777" w:rsidR="00B50CFC" w:rsidRPr="00834EB0" w:rsidRDefault="00A85913" w:rsidP="00B50CFC">
      <w:pPr>
        <w:pStyle w:val="subtitle2forfrontpages"/>
        <w:tabs>
          <w:tab w:val="left" w:pos="7200"/>
        </w:tabs>
        <w:spacing w:line="240" w:lineRule="auto"/>
        <w:jc w:val="both"/>
        <w:rPr>
          <w:sz w:val="24"/>
          <w:szCs w:val="24"/>
        </w:rPr>
      </w:pPr>
      <w:r w:rsidRPr="00834EB0">
        <w:rPr>
          <w:sz w:val="24"/>
          <w:szCs w:val="24"/>
        </w:rPr>
        <w:t>Software Specifications (Recommended):</w:t>
      </w:r>
    </w:p>
    <w:p w14:paraId="30C6CD92" w14:textId="77777777" w:rsidR="00B50CFC" w:rsidRPr="00834EB0" w:rsidRDefault="00A85913" w:rsidP="00B50CFC">
      <w:pPr>
        <w:pStyle w:val="subtitle2forfrontpages"/>
        <w:tabs>
          <w:tab w:val="left" w:pos="7200"/>
        </w:tabs>
        <w:spacing w:line="240" w:lineRule="auto"/>
        <w:jc w:val="both"/>
        <w:rPr>
          <w:b w:val="0"/>
          <w:bCs/>
          <w:sz w:val="24"/>
          <w:szCs w:val="24"/>
        </w:rPr>
      </w:pPr>
      <w:r w:rsidRPr="00834EB0">
        <w:rPr>
          <w:b w:val="0"/>
          <w:bCs/>
          <w:sz w:val="24"/>
          <w:szCs w:val="24"/>
        </w:rPr>
        <w:t>Operating System : Windows 1</w:t>
      </w:r>
      <w:r w:rsidR="00F74F74">
        <w:rPr>
          <w:b w:val="0"/>
          <w:bCs/>
          <w:sz w:val="24"/>
          <w:szCs w:val="24"/>
        </w:rPr>
        <w:t>0</w:t>
      </w:r>
      <w:r w:rsidRPr="00834EB0">
        <w:rPr>
          <w:b w:val="0"/>
          <w:bCs/>
          <w:sz w:val="24"/>
          <w:szCs w:val="24"/>
        </w:rPr>
        <w:t xml:space="preserve"> </w:t>
      </w:r>
    </w:p>
    <w:p w14:paraId="55C93347" w14:textId="77777777" w:rsidR="00B50CFC" w:rsidRPr="00834EB0" w:rsidRDefault="00A85913" w:rsidP="00B50CFC">
      <w:pPr>
        <w:pStyle w:val="subtitle2forfrontpages"/>
        <w:tabs>
          <w:tab w:val="left" w:pos="7200"/>
        </w:tabs>
        <w:spacing w:line="240" w:lineRule="auto"/>
        <w:jc w:val="both"/>
        <w:rPr>
          <w:b w:val="0"/>
          <w:bCs/>
          <w:sz w:val="24"/>
          <w:szCs w:val="24"/>
        </w:rPr>
      </w:pPr>
      <w:r w:rsidRPr="00834EB0">
        <w:rPr>
          <w:b w:val="0"/>
          <w:bCs/>
          <w:sz w:val="24"/>
          <w:szCs w:val="24"/>
        </w:rPr>
        <w:t>Browser : Chrome Brower Version 96.0</w:t>
      </w:r>
    </w:p>
    <w:p w14:paraId="22C11172" w14:textId="77777777" w:rsidR="00B50CFC" w:rsidRPr="00834EB0" w:rsidRDefault="00A85913" w:rsidP="00B50CFC">
      <w:pPr>
        <w:pStyle w:val="subtitle2forfrontpages"/>
        <w:tabs>
          <w:tab w:val="left" w:pos="7200"/>
        </w:tabs>
        <w:spacing w:line="240" w:lineRule="auto"/>
        <w:jc w:val="both"/>
        <w:rPr>
          <w:b w:val="0"/>
          <w:bCs/>
          <w:sz w:val="24"/>
          <w:szCs w:val="24"/>
        </w:rPr>
      </w:pPr>
      <w:r w:rsidRPr="00834EB0">
        <w:rPr>
          <w:b w:val="0"/>
          <w:bCs/>
          <w:sz w:val="24"/>
          <w:szCs w:val="24"/>
        </w:rPr>
        <w:t>Designing Tool : VS Code</w:t>
      </w:r>
    </w:p>
    <w:p w14:paraId="63C71668" w14:textId="77777777" w:rsidR="00B50CFC" w:rsidRPr="00834EB0" w:rsidRDefault="00A85913" w:rsidP="00B50CFC">
      <w:pPr>
        <w:pStyle w:val="subtitle2forfrontpages"/>
        <w:tabs>
          <w:tab w:val="left" w:pos="7200"/>
        </w:tabs>
        <w:spacing w:line="240" w:lineRule="auto"/>
        <w:jc w:val="both"/>
        <w:rPr>
          <w:b w:val="0"/>
          <w:bCs/>
          <w:sz w:val="24"/>
          <w:szCs w:val="24"/>
        </w:rPr>
      </w:pPr>
      <w:r w:rsidRPr="00834EB0">
        <w:rPr>
          <w:b w:val="0"/>
          <w:bCs/>
          <w:sz w:val="24"/>
          <w:szCs w:val="24"/>
        </w:rPr>
        <w:t>Front End : React Version 17.0.2</w:t>
      </w:r>
    </w:p>
    <w:p w14:paraId="67B3855F" w14:textId="77777777" w:rsidR="00B50CFC" w:rsidRPr="00834EB0" w:rsidRDefault="00A85913" w:rsidP="00B50CFC">
      <w:pPr>
        <w:pStyle w:val="subtitle2forfrontpages"/>
        <w:tabs>
          <w:tab w:val="left" w:pos="7200"/>
        </w:tabs>
        <w:spacing w:line="240" w:lineRule="auto"/>
        <w:jc w:val="both"/>
        <w:rPr>
          <w:b w:val="0"/>
          <w:bCs/>
          <w:sz w:val="24"/>
          <w:szCs w:val="24"/>
        </w:rPr>
      </w:pPr>
      <w:r w:rsidRPr="00834EB0">
        <w:rPr>
          <w:b w:val="0"/>
          <w:bCs/>
          <w:sz w:val="24"/>
          <w:szCs w:val="24"/>
        </w:rPr>
        <w:lastRenderedPageBreak/>
        <w:t>Back End : Express.js Version 4.17.1, Node.js Version 16.13.0</w:t>
      </w:r>
    </w:p>
    <w:p w14:paraId="6D10756F" w14:textId="77777777" w:rsidR="00B50CFC" w:rsidRDefault="00A85913" w:rsidP="00B50CFC">
      <w:pPr>
        <w:pStyle w:val="subtitle2forfrontpages"/>
        <w:tabs>
          <w:tab w:val="left" w:pos="7200"/>
        </w:tabs>
        <w:spacing w:line="240" w:lineRule="auto"/>
        <w:jc w:val="both"/>
        <w:rPr>
          <w:b w:val="0"/>
          <w:bCs/>
          <w:sz w:val="24"/>
          <w:szCs w:val="24"/>
        </w:rPr>
      </w:pPr>
      <w:r w:rsidRPr="00834EB0">
        <w:rPr>
          <w:b w:val="0"/>
          <w:bCs/>
          <w:sz w:val="24"/>
          <w:szCs w:val="24"/>
        </w:rPr>
        <w:t>Database : MongoDB Version 4.4</w:t>
      </w:r>
    </w:p>
    <w:p w14:paraId="2B76210E" w14:textId="77777777" w:rsidR="00B50CFC" w:rsidRPr="00C31938" w:rsidRDefault="00A85913" w:rsidP="00B50CFC">
      <w:pPr>
        <w:pStyle w:val="subtitle2forfrontpages"/>
        <w:tabs>
          <w:tab w:val="left" w:pos="7200"/>
        </w:tabs>
        <w:spacing w:line="240" w:lineRule="auto"/>
        <w:jc w:val="both"/>
        <w:rPr>
          <w:b w:val="0"/>
          <w:bCs/>
          <w:sz w:val="24"/>
          <w:szCs w:val="24"/>
        </w:rPr>
      </w:pPr>
      <w:r w:rsidRPr="00834EB0">
        <w:rPr>
          <w:sz w:val="24"/>
          <w:szCs w:val="24"/>
        </w:rPr>
        <w:t>Deployment End</w:t>
      </w:r>
    </w:p>
    <w:p w14:paraId="6DDEE821" w14:textId="77777777" w:rsidR="00B50CFC" w:rsidRPr="00834EB0" w:rsidRDefault="00A85913" w:rsidP="00B50CFC">
      <w:pPr>
        <w:pStyle w:val="subtitle2forfrontpages"/>
        <w:tabs>
          <w:tab w:val="left" w:pos="7200"/>
        </w:tabs>
        <w:jc w:val="both"/>
        <w:rPr>
          <w:sz w:val="24"/>
          <w:szCs w:val="24"/>
        </w:rPr>
      </w:pPr>
      <w:r w:rsidRPr="00834EB0">
        <w:rPr>
          <w:sz w:val="24"/>
          <w:szCs w:val="24"/>
        </w:rPr>
        <w:t>Server Side</w:t>
      </w:r>
    </w:p>
    <w:p w14:paraId="1B7C3639" w14:textId="77777777" w:rsidR="00B50CFC" w:rsidRPr="00834EB0" w:rsidRDefault="00A85913" w:rsidP="00B50CFC">
      <w:pPr>
        <w:pStyle w:val="subtitle2forfrontpages"/>
        <w:tabs>
          <w:tab w:val="left" w:pos="7200"/>
        </w:tabs>
        <w:jc w:val="both"/>
        <w:rPr>
          <w:sz w:val="24"/>
          <w:szCs w:val="24"/>
        </w:rPr>
      </w:pPr>
      <w:r w:rsidRPr="00834EB0">
        <w:rPr>
          <w:sz w:val="24"/>
          <w:szCs w:val="24"/>
        </w:rPr>
        <w:t>Hardware Specifications</w:t>
      </w:r>
      <w:r>
        <w:rPr>
          <w:sz w:val="24"/>
          <w:szCs w:val="24"/>
        </w:rPr>
        <w:t>(Recommended)</w:t>
      </w:r>
      <w:r w:rsidRPr="00834EB0">
        <w:rPr>
          <w:sz w:val="24"/>
          <w:szCs w:val="24"/>
        </w:rPr>
        <w:t>:</w:t>
      </w:r>
    </w:p>
    <w:p w14:paraId="0738E27B" w14:textId="77777777" w:rsidR="00B50CFC" w:rsidRPr="00834EB0" w:rsidRDefault="00A85913" w:rsidP="00B50CFC">
      <w:pPr>
        <w:pStyle w:val="subtitle2forfrontpages"/>
        <w:tabs>
          <w:tab w:val="left" w:pos="7200"/>
        </w:tabs>
        <w:jc w:val="both"/>
        <w:rPr>
          <w:b w:val="0"/>
          <w:bCs/>
          <w:sz w:val="24"/>
          <w:szCs w:val="24"/>
        </w:rPr>
      </w:pPr>
      <w:r w:rsidRPr="00834EB0">
        <w:rPr>
          <w:b w:val="0"/>
          <w:bCs/>
          <w:sz w:val="24"/>
          <w:szCs w:val="24"/>
        </w:rPr>
        <w:t>Processor : Quad Core Processor</w:t>
      </w:r>
    </w:p>
    <w:p w14:paraId="2C553DE2" w14:textId="77777777" w:rsidR="00B50CFC" w:rsidRPr="00834EB0" w:rsidRDefault="00A85913" w:rsidP="00B50CFC">
      <w:pPr>
        <w:pStyle w:val="subtitle2forfrontpages"/>
        <w:tabs>
          <w:tab w:val="left" w:pos="7200"/>
        </w:tabs>
        <w:jc w:val="both"/>
        <w:rPr>
          <w:b w:val="0"/>
          <w:bCs/>
          <w:sz w:val="24"/>
          <w:szCs w:val="24"/>
        </w:rPr>
      </w:pPr>
      <w:r w:rsidRPr="00834EB0">
        <w:rPr>
          <w:b w:val="0"/>
          <w:bCs/>
          <w:sz w:val="24"/>
          <w:szCs w:val="24"/>
        </w:rPr>
        <w:t>Storage</w:t>
      </w:r>
      <w:r>
        <w:rPr>
          <w:b w:val="0"/>
          <w:bCs/>
          <w:sz w:val="24"/>
          <w:szCs w:val="24"/>
        </w:rPr>
        <w:t xml:space="preserve"> </w:t>
      </w:r>
      <w:r w:rsidRPr="00834EB0">
        <w:rPr>
          <w:b w:val="0"/>
          <w:bCs/>
          <w:sz w:val="24"/>
          <w:szCs w:val="24"/>
        </w:rPr>
        <w:t>: 50 GB</w:t>
      </w:r>
    </w:p>
    <w:p w14:paraId="5D33DF97" w14:textId="77777777" w:rsidR="00B50CFC" w:rsidRPr="00834EB0" w:rsidRDefault="00A85913" w:rsidP="00B50CFC">
      <w:pPr>
        <w:pStyle w:val="subtitle2forfrontpages"/>
        <w:tabs>
          <w:tab w:val="left" w:pos="7200"/>
        </w:tabs>
        <w:jc w:val="both"/>
        <w:rPr>
          <w:b w:val="0"/>
          <w:bCs/>
          <w:sz w:val="24"/>
          <w:szCs w:val="24"/>
        </w:rPr>
      </w:pPr>
      <w:r w:rsidRPr="00834EB0">
        <w:rPr>
          <w:b w:val="0"/>
          <w:bCs/>
          <w:sz w:val="24"/>
          <w:szCs w:val="24"/>
        </w:rPr>
        <w:t>RAM : 4 GB</w:t>
      </w:r>
    </w:p>
    <w:p w14:paraId="2A15918D" w14:textId="77777777" w:rsidR="00B50CFC" w:rsidRPr="00834EB0" w:rsidRDefault="00A85913" w:rsidP="00B50CFC">
      <w:pPr>
        <w:pStyle w:val="subtitle2forfrontpages"/>
        <w:tabs>
          <w:tab w:val="left" w:pos="7200"/>
        </w:tabs>
        <w:jc w:val="both"/>
        <w:rPr>
          <w:sz w:val="24"/>
          <w:szCs w:val="24"/>
        </w:rPr>
      </w:pPr>
      <w:r w:rsidRPr="00834EB0">
        <w:rPr>
          <w:sz w:val="24"/>
          <w:szCs w:val="24"/>
        </w:rPr>
        <w:t>Software Specifications</w:t>
      </w:r>
      <w:r>
        <w:rPr>
          <w:sz w:val="24"/>
          <w:szCs w:val="24"/>
        </w:rPr>
        <w:t>(Recommended)</w:t>
      </w:r>
      <w:r w:rsidRPr="00834EB0">
        <w:rPr>
          <w:sz w:val="24"/>
          <w:szCs w:val="24"/>
        </w:rPr>
        <w:t>:</w:t>
      </w:r>
    </w:p>
    <w:p w14:paraId="187DA511" w14:textId="77777777" w:rsidR="00B50CFC" w:rsidRPr="00834EB0" w:rsidRDefault="00A85913" w:rsidP="00B50CFC">
      <w:pPr>
        <w:pStyle w:val="subtitle2forfrontpages"/>
        <w:tabs>
          <w:tab w:val="left" w:pos="7200"/>
        </w:tabs>
        <w:jc w:val="both"/>
        <w:rPr>
          <w:b w:val="0"/>
          <w:bCs/>
          <w:sz w:val="24"/>
          <w:szCs w:val="24"/>
        </w:rPr>
      </w:pPr>
      <w:r w:rsidRPr="00834EB0">
        <w:rPr>
          <w:b w:val="0"/>
          <w:bCs/>
          <w:sz w:val="24"/>
          <w:szCs w:val="24"/>
        </w:rPr>
        <w:t>Operating System : Windows 10</w:t>
      </w:r>
    </w:p>
    <w:p w14:paraId="273244A9" w14:textId="77777777" w:rsidR="00B50CFC" w:rsidRPr="00834EB0" w:rsidRDefault="00A85913" w:rsidP="00B50CFC">
      <w:pPr>
        <w:pStyle w:val="subtitle2forfrontpages"/>
        <w:tabs>
          <w:tab w:val="left" w:pos="7200"/>
        </w:tabs>
        <w:jc w:val="both"/>
        <w:rPr>
          <w:b w:val="0"/>
          <w:bCs/>
          <w:sz w:val="24"/>
          <w:szCs w:val="24"/>
        </w:rPr>
      </w:pPr>
      <w:r w:rsidRPr="00834EB0">
        <w:rPr>
          <w:b w:val="0"/>
          <w:bCs/>
          <w:sz w:val="24"/>
          <w:szCs w:val="24"/>
        </w:rPr>
        <w:t>Browser : Chrome Version 96.0</w:t>
      </w:r>
    </w:p>
    <w:p w14:paraId="4E80C5CF" w14:textId="77777777" w:rsidR="00B50CFC" w:rsidRPr="009E6214" w:rsidRDefault="00A85913" w:rsidP="00B50CFC">
      <w:pPr>
        <w:pStyle w:val="subtitle2forfrontpages"/>
        <w:tabs>
          <w:tab w:val="left" w:pos="7200"/>
        </w:tabs>
        <w:jc w:val="both"/>
        <w:rPr>
          <w:b w:val="0"/>
          <w:bCs/>
          <w:sz w:val="24"/>
          <w:szCs w:val="24"/>
        </w:rPr>
      </w:pPr>
      <w:r w:rsidRPr="00834EB0">
        <w:rPr>
          <w:b w:val="0"/>
          <w:bCs/>
          <w:sz w:val="24"/>
          <w:szCs w:val="24"/>
        </w:rPr>
        <w:t>DBMS : MongoDB Version 4.4</w:t>
      </w:r>
    </w:p>
    <w:p w14:paraId="3D317BCD" w14:textId="77777777" w:rsidR="00B50CFC" w:rsidRPr="00834EB0" w:rsidRDefault="00A85913" w:rsidP="00B50CFC">
      <w:pPr>
        <w:pStyle w:val="subtitle2forfrontpages"/>
        <w:tabs>
          <w:tab w:val="left" w:pos="7200"/>
        </w:tabs>
        <w:jc w:val="both"/>
        <w:rPr>
          <w:sz w:val="24"/>
          <w:szCs w:val="24"/>
        </w:rPr>
      </w:pPr>
      <w:r w:rsidRPr="00834EB0">
        <w:rPr>
          <w:sz w:val="24"/>
          <w:szCs w:val="24"/>
        </w:rPr>
        <w:t>Client Side</w:t>
      </w:r>
    </w:p>
    <w:p w14:paraId="2E674D00" w14:textId="77777777" w:rsidR="00B50CFC" w:rsidRPr="00834EB0" w:rsidRDefault="00A85913" w:rsidP="00B50CFC">
      <w:pPr>
        <w:pStyle w:val="subtitle2forfrontpages"/>
        <w:tabs>
          <w:tab w:val="left" w:pos="7200"/>
        </w:tabs>
        <w:jc w:val="both"/>
        <w:rPr>
          <w:sz w:val="24"/>
          <w:szCs w:val="24"/>
        </w:rPr>
      </w:pPr>
      <w:r w:rsidRPr="00834EB0">
        <w:rPr>
          <w:sz w:val="24"/>
          <w:szCs w:val="24"/>
        </w:rPr>
        <w:t>Hardware Specifications</w:t>
      </w:r>
      <w:r>
        <w:rPr>
          <w:sz w:val="24"/>
          <w:szCs w:val="24"/>
        </w:rPr>
        <w:t>(Recommended)</w:t>
      </w:r>
      <w:r w:rsidRPr="00834EB0">
        <w:rPr>
          <w:sz w:val="24"/>
          <w:szCs w:val="24"/>
        </w:rPr>
        <w:t>:</w:t>
      </w:r>
    </w:p>
    <w:p w14:paraId="4C01D78F" w14:textId="77777777" w:rsidR="00B50CFC" w:rsidRPr="00834EB0" w:rsidRDefault="00A85913" w:rsidP="00B50CFC">
      <w:pPr>
        <w:pStyle w:val="subtitle2forfrontpages"/>
        <w:tabs>
          <w:tab w:val="left" w:pos="7200"/>
        </w:tabs>
        <w:jc w:val="both"/>
        <w:rPr>
          <w:b w:val="0"/>
          <w:bCs/>
          <w:sz w:val="24"/>
          <w:szCs w:val="24"/>
        </w:rPr>
      </w:pPr>
      <w:r w:rsidRPr="00834EB0">
        <w:rPr>
          <w:b w:val="0"/>
          <w:bCs/>
          <w:sz w:val="24"/>
          <w:szCs w:val="24"/>
        </w:rPr>
        <w:t>Processor : Dual Core Processor</w:t>
      </w:r>
    </w:p>
    <w:p w14:paraId="7DB76BA0" w14:textId="77777777" w:rsidR="00B50CFC" w:rsidRPr="00834EB0" w:rsidRDefault="00A85913" w:rsidP="00B50CFC">
      <w:pPr>
        <w:pStyle w:val="subtitle2forfrontpages"/>
        <w:tabs>
          <w:tab w:val="left" w:pos="7200"/>
        </w:tabs>
        <w:jc w:val="both"/>
        <w:rPr>
          <w:b w:val="0"/>
          <w:bCs/>
          <w:sz w:val="24"/>
          <w:szCs w:val="24"/>
        </w:rPr>
      </w:pPr>
      <w:r w:rsidRPr="00834EB0">
        <w:rPr>
          <w:b w:val="0"/>
          <w:bCs/>
          <w:sz w:val="24"/>
          <w:szCs w:val="24"/>
        </w:rPr>
        <w:t>Storage : 10 GB</w:t>
      </w:r>
    </w:p>
    <w:p w14:paraId="00A8E1CC" w14:textId="77777777" w:rsidR="00B50CFC" w:rsidRPr="00834EB0" w:rsidRDefault="00A85913" w:rsidP="00B50CFC">
      <w:pPr>
        <w:pStyle w:val="subtitle2forfrontpages"/>
        <w:tabs>
          <w:tab w:val="left" w:pos="7200"/>
        </w:tabs>
        <w:jc w:val="both"/>
        <w:rPr>
          <w:b w:val="0"/>
          <w:bCs/>
          <w:sz w:val="24"/>
          <w:szCs w:val="24"/>
        </w:rPr>
      </w:pPr>
      <w:r w:rsidRPr="00834EB0">
        <w:rPr>
          <w:b w:val="0"/>
          <w:bCs/>
          <w:sz w:val="24"/>
          <w:szCs w:val="24"/>
        </w:rPr>
        <w:t>RAM : 512 MB</w:t>
      </w:r>
    </w:p>
    <w:p w14:paraId="69EB0E92" w14:textId="77777777" w:rsidR="00B50CFC" w:rsidRDefault="00A85913" w:rsidP="00B50CFC">
      <w:pPr>
        <w:pStyle w:val="subtitle2forfrontpages"/>
        <w:tabs>
          <w:tab w:val="left" w:pos="7200"/>
        </w:tabs>
        <w:jc w:val="both"/>
        <w:rPr>
          <w:sz w:val="24"/>
          <w:szCs w:val="24"/>
        </w:rPr>
      </w:pPr>
      <w:r w:rsidRPr="00834EB0">
        <w:rPr>
          <w:sz w:val="24"/>
          <w:szCs w:val="24"/>
        </w:rPr>
        <w:t>Software Specifications</w:t>
      </w:r>
      <w:r>
        <w:rPr>
          <w:sz w:val="24"/>
          <w:szCs w:val="24"/>
        </w:rPr>
        <w:t>(Recommended)</w:t>
      </w:r>
      <w:r w:rsidRPr="00834EB0">
        <w:rPr>
          <w:sz w:val="24"/>
          <w:szCs w:val="24"/>
        </w:rPr>
        <w:t>:</w:t>
      </w:r>
    </w:p>
    <w:p w14:paraId="799AF178" w14:textId="77777777" w:rsidR="00B50CFC" w:rsidRPr="00834EB0" w:rsidRDefault="00A85913" w:rsidP="00B50CFC">
      <w:pPr>
        <w:pStyle w:val="subtitle2forfrontpages"/>
        <w:tabs>
          <w:tab w:val="left" w:pos="7200"/>
        </w:tabs>
        <w:jc w:val="both"/>
        <w:rPr>
          <w:sz w:val="24"/>
          <w:szCs w:val="24"/>
        </w:rPr>
      </w:pPr>
      <w:r w:rsidRPr="00834EB0">
        <w:rPr>
          <w:b w:val="0"/>
          <w:bCs/>
          <w:sz w:val="24"/>
          <w:szCs w:val="24"/>
        </w:rPr>
        <w:t>Operating System : Windows 10</w:t>
      </w:r>
    </w:p>
    <w:p w14:paraId="482E8C9E" w14:textId="77777777" w:rsidR="00B50CFC" w:rsidRPr="009E6214" w:rsidRDefault="00A85913" w:rsidP="00B50CFC">
      <w:pPr>
        <w:pStyle w:val="subtitle2forfrontpages"/>
        <w:tabs>
          <w:tab w:val="left" w:pos="7200"/>
        </w:tabs>
        <w:jc w:val="both"/>
        <w:rPr>
          <w:b w:val="0"/>
          <w:bCs/>
          <w:sz w:val="28"/>
          <w:szCs w:val="18"/>
        </w:rPr>
      </w:pPr>
      <w:r w:rsidRPr="00834EB0">
        <w:rPr>
          <w:b w:val="0"/>
          <w:bCs/>
          <w:sz w:val="24"/>
          <w:szCs w:val="24"/>
        </w:rPr>
        <w:t>Browser : Chrome Browser 96.0</w:t>
      </w:r>
    </w:p>
    <w:p w14:paraId="3CD56556" w14:textId="77777777" w:rsidR="00B50CFC" w:rsidRPr="00834EB0" w:rsidRDefault="00A85913" w:rsidP="00B50CFC">
      <w:pPr>
        <w:pStyle w:val="subtitle2forfrontpages"/>
        <w:tabs>
          <w:tab w:val="left" w:pos="7200"/>
        </w:tabs>
        <w:jc w:val="both"/>
        <w:rPr>
          <w:sz w:val="24"/>
          <w:szCs w:val="16"/>
        </w:rPr>
      </w:pPr>
      <w:r w:rsidRPr="00834EB0">
        <w:rPr>
          <w:sz w:val="24"/>
          <w:szCs w:val="16"/>
        </w:rPr>
        <w:t>2.3.</w:t>
      </w:r>
      <w:r>
        <w:rPr>
          <w:sz w:val="24"/>
          <w:szCs w:val="16"/>
        </w:rPr>
        <w:t>3</w:t>
      </w:r>
      <w:r w:rsidRPr="00834EB0">
        <w:rPr>
          <w:sz w:val="24"/>
          <w:szCs w:val="16"/>
        </w:rPr>
        <w:t xml:space="preserve"> Software Interface: </w:t>
      </w:r>
    </w:p>
    <w:p w14:paraId="619D6936" w14:textId="77777777" w:rsidR="00B50CFC" w:rsidRPr="00834EB0" w:rsidRDefault="00A85913" w:rsidP="00B50CFC">
      <w:pPr>
        <w:pStyle w:val="subtitle2forfrontpages"/>
        <w:tabs>
          <w:tab w:val="left" w:pos="7200"/>
        </w:tabs>
        <w:jc w:val="both"/>
        <w:rPr>
          <w:b w:val="0"/>
          <w:bCs/>
          <w:sz w:val="24"/>
          <w:szCs w:val="16"/>
        </w:rPr>
      </w:pPr>
      <w:r w:rsidRPr="00834EB0">
        <w:rPr>
          <w:b w:val="0"/>
          <w:bCs/>
          <w:sz w:val="24"/>
          <w:szCs w:val="16"/>
        </w:rPr>
        <w:t>For Back-end: Express.js, Node.js, MongoDB</w:t>
      </w:r>
    </w:p>
    <w:p w14:paraId="6EDA15B4" w14:textId="77777777" w:rsidR="00B50CFC" w:rsidRPr="00834EB0" w:rsidRDefault="00A85913" w:rsidP="00B50CFC">
      <w:pPr>
        <w:pStyle w:val="subtitle2forfrontpages"/>
        <w:tabs>
          <w:tab w:val="left" w:pos="7200"/>
        </w:tabs>
        <w:jc w:val="both"/>
        <w:rPr>
          <w:b w:val="0"/>
          <w:bCs/>
          <w:sz w:val="24"/>
          <w:szCs w:val="16"/>
        </w:rPr>
      </w:pPr>
      <w:r w:rsidRPr="00834EB0">
        <w:rPr>
          <w:b w:val="0"/>
          <w:bCs/>
          <w:sz w:val="24"/>
          <w:szCs w:val="16"/>
        </w:rPr>
        <w:t xml:space="preserve">For Front-end: React, Bootstrap, VS Code </w:t>
      </w:r>
      <w:proofErr w:type="spellStart"/>
      <w:r w:rsidRPr="00834EB0">
        <w:rPr>
          <w:b w:val="0"/>
          <w:bCs/>
          <w:sz w:val="24"/>
          <w:szCs w:val="16"/>
        </w:rPr>
        <w:t>Code</w:t>
      </w:r>
      <w:proofErr w:type="spellEnd"/>
      <w:r w:rsidRPr="00834EB0">
        <w:rPr>
          <w:b w:val="0"/>
          <w:bCs/>
          <w:sz w:val="24"/>
          <w:szCs w:val="16"/>
        </w:rPr>
        <w:t xml:space="preserve"> Editor v1.62 for project implementation. </w:t>
      </w:r>
    </w:p>
    <w:p w14:paraId="3F7F9978" w14:textId="77777777" w:rsidR="00B50CFC" w:rsidRPr="00834EB0" w:rsidRDefault="00A85913" w:rsidP="00B50CFC">
      <w:pPr>
        <w:pStyle w:val="subtitle2forfrontpages"/>
        <w:tabs>
          <w:tab w:val="left" w:pos="7200"/>
        </w:tabs>
        <w:jc w:val="both"/>
        <w:rPr>
          <w:b w:val="0"/>
          <w:bCs/>
          <w:sz w:val="24"/>
          <w:szCs w:val="16"/>
        </w:rPr>
      </w:pPr>
      <w:r w:rsidRPr="00834EB0">
        <w:rPr>
          <w:b w:val="0"/>
          <w:bCs/>
          <w:sz w:val="24"/>
          <w:szCs w:val="16"/>
        </w:rPr>
        <w:t xml:space="preserve">Operating System : Window 7 or higher. </w:t>
      </w:r>
    </w:p>
    <w:p w14:paraId="1D2F6CD5" w14:textId="77777777" w:rsidR="00B50CFC" w:rsidRPr="00106392" w:rsidRDefault="00A85913" w:rsidP="00B50CFC">
      <w:pPr>
        <w:pStyle w:val="subtitle2forfrontpages"/>
        <w:tabs>
          <w:tab w:val="left" w:pos="7200"/>
        </w:tabs>
        <w:jc w:val="both"/>
        <w:rPr>
          <w:b w:val="0"/>
          <w:bCs/>
          <w:sz w:val="24"/>
          <w:szCs w:val="16"/>
        </w:rPr>
      </w:pPr>
      <w:r w:rsidRPr="00834EB0">
        <w:rPr>
          <w:b w:val="0"/>
          <w:bCs/>
          <w:sz w:val="24"/>
          <w:szCs w:val="16"/>
        </w:rPr>
        <w:t>Web Browser : Mozilla/Google Chrome/Internet Explorer</w:t>
      </w:r>
    </w:p>
    <w:p w14:paraId="3F6EF1DC" w14:textId="77777777" w:rsidR="00B50CFC" w:rsidRDefault="00A85913" w:rsidP="00B50CFC">
      <w:pPr>
        <w:pStyle w:val="subtitle2forfrontpages"/>
        <w:tabs>
          <w:tab w:val="left" w:pos="7200"/>
        </w:tabs>
        <w:jc w:val="both"/>
        <w:rPr>
          <w:sz w:val="28"/>
          <w:szCs w:val="18"/>
        </w:rPr>
      </w:pPr>
      <w:r w:rsidRPr="00834EB0">
        <w:rPr>
          <w:sz w:val="28"/>
          <w:szCs w:val="18"/>
        </w:rPr>
        <w:lastRenderedPageBreak/>
        <w:t>2.3.4 Communication Interface</w:t>
      </w:r>
    </w:p>
    <w:p w14:paraId="1E414D88" w14:textId="77777777" w:rsidR="00B50CFC" w:rsidRDefault="00A85913" w:rsidP="00B50CFC">
      <w:pPr>
        <w:pStyle w:val="subtitle2forfrontpages"/>
        <w:tabs>
          <w:tab w:val="left" w:pos="7200"/>
        </w:tabs>
        <w:jc w:val="both"/>
        <w:rPr>
          <w:b w:val="0"/>
          <w:bCs/>
          <w:sz w:val="24"/>
          <w:szCs w:val="16"/>
        </w:rPr>
      </w:pPr>
      <w:r w:rsidRPr="006375A2">
        <w:rPr>
          <w:b w:val="0"/>
          <w:bCs/>
          <w:sz w:val="24"/>
          <w:szCs w:val="16"/>
        </w:rPr>
        <w:t>In this SRS describes the interface requirements for the system. This is usually designed to a specific standard that enables one machine to telecommunicate with another machine.</w:t>
      </w:r>
    </w:p>
    <w:p w14:paraId="4A480E42" w14:textId="77777777" w:rsidR="006A3848" w:rsidRPr="00F74F74" w:rsidRDefault="00B50CFC" w:rsidP="00B50CFC">
      <w:pPr>
        <w:pStyle w:val="subtitle2forfrontpages"/>
        <w:tabs>
          <w:tab w:val="left" w:pos="7200"/>
        </w:tabs>
        <w:jc w:val="both"/>
        <w:rPr>
          <w:b w:val="0"/>
          <w:bCs/>
          <w:sz w:val="24"/>
          <w:szCs w:val="16"/>
        </w:rPr>
        <w:sectPr w:rsidR="006A3848" w:rsidRPr="00F74F74" w:rsidSect="0071445E">
          <w:headerReference w:type="default" r:id="rId14"/>
          <w:footerReference w:type="default" r:id="rId15"/>
          <w:headerReference w:type="first" r:id="rId16"/>
          <w:footerReference w:type="first" r:id="rId17"/>
          <w:pgSz w:w="12240" w:h="15840"/>
          <w:pgMar w:top="1440" w:right="1440" w:bottom="1440" w:left="2160" w:header="576" w:footer="288" w:gutter="0"/>
          <w:pgNumType w:start="1"/>
          <w:cols w:space="720"/>
          <w:titlePg/>
          <w:docGrid w:linePitch="360"/>
        </w:sectPr>
      </w:pPr>
      <w:r w:rsidRPr="006375A2">
        <w:rPr>
          <w:b w:val="0"/>
          <w:bCs/>
          <w:sz w:val="24"/>
          <w:szCs w:val="16"/>
        </w:rPr>
        <w:t>The Customer must connect to the Internet to access the Website:</w:t>
      </w:r>
      <w:r>
        <w:rPr>
          <w:b w:val="0"/>
          <w:bCs/>
          <w:sz w:val="24"/>
          <w:szCs w:val="16"/>
        </w:rPr>
        <w:t xml:space="preserve"> </w:t>
      </w:r>
      <w:r w:rsidRPr="006375A2">
        <w:rPr>
          <w:b w:val="0"/>
          <w:bCs/>
          <w:sz w:val="24"/>
          <w:szCs w:val="16"/>
        </w:rPr>
        <w:t>Dialup or Broadband Connection or WIFI (52 kbps min) with Internet Service.</w:t>
      </w:r>
    </w:p>
    <w:p w14:paraId="4957C820" w14:textId="77777777" w:rsidR="00B50CFC" w:rsidRPr="000267D5" w:rsidRDefault="00E33A27" w:rsidP="00B50CFC">
      <w:pPr>
        <w:pStyle w:val="subtitle2forfrontpages"/>
        <w:tabs>
          <w:tab w:val="left" w:pos="7200"/>
        </w:tabs>
        <w:jc w:val="both"/>
        <w:rPr>
          <w:sz w:val="32"/>
          <w:szCs w:val="32"/>
        </w:rPr>
      </w:pPr>
      <w:r>
        <w:rPr>
          <w:sz w:val="32"/>
          <w:szCs w:val="32"/>
        </w:rPr>
        <w:lastRenderedPageBreak/>
        <w:t xml:space="preserve">Chapter - </w:t>
      </w:r>
      <w:r w:rsidR="008E6774">
        <w:rPr>
          <w:sz w:val="32"/>
          <w:szCs w:val="32"/>
        </w:rPr>
        <w:t>3</w:t>
      </w:r>
    </w:p>
    <w:p w14:paraId="47A55EC6" w14:textId="22C13815" w:rsidR="00E33A27" w:rsidRPr="000267D5" w:rsidRDefault="008E6774" w:rsidP="00E33A27">
      <w:pPr>
        <w:pStyle w:val="subtitle2forfrontpages"/>
        <w:tabs>
          <w:tab w:val="left" w:pos="7200"/>
        </w:tabs>
        <w:jc w:val="both"/>
        <w:rPr>
          <w:sz w:val="32"/>
          <w:szCs w:val="32"/>
        </w:rPr>
      </w:pPr>
      <w:r>
        <w:rPr>
          <w:sz w:val="32"/>
          <w:szCs w:val="32"/>
        </w:rPr>
        <w:t xml:space="preserve">Analysis &amp; </w:t>
      </w:r>
      <w:proofErr w:type="spellStart"/>
      <w:r>
        <w:rPr>
          <w:sz w:val="32"/>
          <w:szCs w:val="32"/>
        </w:rPr>
        <w:t>Desgin</w:t>
      </w:r>
      <w:proofErr w:type="spellEnd"/>
    </w:p>
    <w:p w14:paraId="2E31A208" w14:textId="14972802" w:rsidR="00377FC0" w:rsidRPr="002C1B54" w:rsidRDefault="00BA7469" w:rsidP="00377FC0">
      <w:r>
        <w:rPr>
          <w:noProof/>
        </w:rPr>
        <w:pict w14:anchorId="04C229D3">
          <v:shape id="_x0000_s1030" type="#_x0000_t32" style="position:absolute;left:0;text-align:left;margin-left:.7pt;margin-top:-.3pt;width:440.75pt;height:.05pt;z-index:2" o:connectortype="straight" strokecolor="#943634" strokeweight="2pt"/>
        </w:pict>
      </w:r>
    </w:p>
    <w:p w14:paraId="430C4A68" w14:textId="5672B299" w:rsidR="008E6774" w:rsidRDefault="00A85913" w:rsidP="00242D0F">
      <w:pPr>
        <w:pStyle w:val="subtitle2forfrontpages"/>
        <w:tabs>
          <w:tab w:val="left" w:pos="6948"/>
        </w:tabs>
        <w:jc w:val="both"/>
      </w:pPr>
      <w:r>
        <w:t>3.</w:t>
      </w:r>
      <w:r w:rsidR="00242D0F">
        <w:t>1</w:t>
      </w:r>
      <w:r>
        <w:t xml:space="preserve"> Use Case Diagram</w:t>
      </w:r>
    </w:p>
    <w:p w14:paraId="498F3F90" w14:textId="77777777" w:rsidR="008E6774" w:rsidRDefault="00BA7469" w:rsidP="008E6774">
      <w:pPr>
        <w:pStyle w:val="subtitle2forfrontpages"/>
        <w:tabs>
          <w:tab w:val="left" w:pos="7200"/>
        </w:tabs>
        <w:jc w:val="both"/>
      </w:pPr>
      <w:r>
        <w:rPr>
          <w:noProof/>
        </w:rPr>
        <w:pict w14:anchorId="27CB46DD">
          <v:shape id="Picture 1" o:spid="_x0000_s1031" type="#_x0000_t75" style="position:absolute;left:0;text-align:left;margin-left:-37.8pt;margin-top:38.85pt;width:464.4pt;height:436.8pt;z-index:8;visibility:visible">
            <v:imagedata r:id="rId18" o:title=""/>
            <w10:wrap type="square"/>
          </v:shape>
        </w:pict>
      </w:r>
      <w:r w:rsidR="00A85913">
        <w:t>a) Admin</w:t>
      </w:r>
    </w:p>
    <w:p w14:paraId="1786519B" w14:textId="29BE103D" w:rsidR="008E6774" w:rsidRPr="009A535E" w:rsidRDefault="00A85913" w:rsidP="008E6774">
      <w:pPr>
        <w:pStyle w:val="subtitle2forfrontpages"/>
        <w:tabs>
          <w:tab w:val="left" w:pos="7200"/>
        </w:tabs>
        <w:rPr>
          <w:noProof/>
        </w:rPr>
      </w:pPr>
      <w:r w:rsidRPr="00256675">
        <w:rPr>
          <w:b w:val="0"/>
          <w:bCs/>
          <w:sz w:val="24"/>
          <w:szCs w:val="16"/>
        </w:rPr>
        <w:t xml:space="preserve">Fig </w:t>
      </w:r>
      <w:r>
        <w:rPr>
          <w:b w:val="0"/>
          <w:bCs/>
          <w:sz w:val="24"/>
          <w:szCs w:val="16"/>
        </w:rPr>
        <w:t>3</w:t>
      </w:r>
      <w:r w:rsidRPr="00256675">
        <w:rPr>
          <w:b w:val="0"/>
          <w:bCs/>
          <w:sz w:val="24"/>
          <w:szCs w:val="16"/>
        </w:rPr>
        <w:t>.</w:t>
      </w:r>
      <w:r w:rsidR="00242D0F">
        <w:rPr>
          <w:b w:val="0"/>
          <w:bCs/>
          <w:sz w:val="24"/>
          <w:szCs w:val="16"/>
        </w:rPr>
        <w:t>1</w:t>
      </w:r>
      <w:r w:rsidRPr="00256675">
        <w:rPr>
          <w:b w:val="0"/>
          <w:bCs/>
          <w:sz w:val="24"/>
          <w:szCs w:val="16"/>
        </w:rPr>
        <w:t xml:space="preserve"> :</w:t>
      </w:r>
      <w:r>
        <w:rPr>
          <w:b w:val="0"/>
          <w:bCs/>
          <w:sz w:val="24"/>
          <w:szCs w:val="16"/>
        </w:rPr>
        <w:t xml:space="preserve"> Use case (Admin)</w:t>
      </w:r>
    </w:p>
    <w:p w14:paraId="16F55611" w14:textId="77777777" w:rsidR="008E6774" w:rsidRDefault="008E6774" w:rsidP="008E6774">
      <w:pPr>
        <w:pStyle w:val="subtitle2forfrontpages"/>
        <w:tabs>
          <w:tab w:val="left" w:pos="7200"/>
        </w:tabs>
        <w:jc w:val="both"/>
      </w:pPr>
    </w:p>
    <w:p w14:paraId="5CF38AD6" w14:textId="77777777" w:rsidR="008E6774" w:rsidRDefault="008E6774" w:rsidP="008E6774">
      <w:pPr>
        <w:pStyle w:val="subtitle2forfrontpages"/>
        <w:tabs>
          <w:tab w:val="left" w:pos="7200"/>
        </w:tabs>
        <w:jc w:val="both"/>
      </w:pPr>
    </w:p>
    <w:p w14:paraId="06222A95" w14:textId="77777777" w:rsidR="008E6774" w:rsidRDefault="00BA7469" w:rsidP="008E6774">
      <w:pPr>
        <w:pStyle w:val="subtitle2forfrontpages"/>
        <w:tabs>
          <w:tab w:val="left" w:pos="7200"/>
        </w:tabs>
        <w:jc w:val="both"/>
      </w:pPr>
      <w:r>
        <w:rPr>
          <w:noProof/>
        </w:rPr>
        <w:pict w14:anchorId="3C6A6381">
          <v:shape id="_x0000_s1032" type="#_x0000_t75" style="position:absolute;left:0;text-align:left;margin-left:-40.8pt;margin-top:47.05pt;width:480.6pt;height:479.4pt;z-index:10;visibility:visible">
            <v:imagedata r:id="rId19" o:title=""/>
            <w10:wrap type="square"/>
          </v:shape>
        </w:pict>
      </w:r>
      <w:r w:rsidR="00A85913">
        <w:t>b) Customer</w:t>
      </w:r>
    </w:p>
    <w:p w14:paraId="67C84CC0" w14:textId="3D474D7E" w:rsidR="008E6774" w:rsidRPr="00475AE5" w:rsidRDefault="00A85913" w:rsidP="008E6774">
      <w:pPr>
        <w:pStyle w:val="subtitle2forfrontpages"/>
        <w:tabs>
          <w:tab w:val="left" w:pos="7200"/>
        </w:tabs>
      </w:pPr>
      <w:r w:rsidRPr="00256675">
        <w:rPr>
          <w:b w:val="0"/>
          <w:bCs/>
          <w:sz w:val="24"/>
          <w:szCs w:val="16"/>
        </w:rPr>
        <w:t xml:space="preserve">Fig </w:t>
      </w:r>
      <w:r>
        <w:rPr>
          <w:b w:val="0"/>
          <w:bCs/>
          <w:sz w:val="24"/>
          <w:szCs w:val="16"/>
        </w:rPr>
        <w:t>3</w:t>
      </w:r>
      <w:r w:rsidRPr="00256675">
        <w:rPr>
          <w:b w:val="0"/>
          <w:bCs/>
          <w:sz w:val="24"/>
          <w:szCs w:val="16"/>
        </w:rPr>
        <w:t>.</w:t>
      </w:r>
      <w:r>
        <w:rPr>
          <w:b w:val="0"/>
          <w:bCs/>
          <w:sz w:val="24"/>
          <w:szCs w:val="16"/>
        </w:rPr>
        <w:t>2</w:t>
      </w:r>
      <w:r w:rsidRPr="00256675">
        <w:rPr>
          <w:b w:val="0"/>
          <w:bCs/>
          <w:sz w:val="24"/>
          <w:szCs w:val="16"/>
        </w:rPr>
        <w:t xml:space="preserve"> :</w:t>
      </w:r>
      <w:r>
        <w:rPr>
          <w:b w:val="0"/>
          <w:bCs/>
          <w:sz w:val="24"/>
          <w:szCs w:val="16"/>
        </w:rPr>
        <w:t xml:space="preserve"> Use case (Customer)</w:t>
      </w:r>
    </w:p>
    <w:p w14:paraId="0A354B8D" w14:textId="77777777" w:rsidR="008E6774" w:rsidRDefault="00A85913" w:rsidP="008E6774">
      <w:pPr>
        <w:pStyle w:val="subtitle2forfrontpages"/>
        <w:tabs>
          <w:tab w:val="left" w:pos="8304"/>
        </w:tabs>
        <w:jc w:val="both"/>
      </w:pPr>
      <w:r>
        <w:tab/>
      </w:r>
      <w:r>
        <w:tab/>
      </w:r>
      <w:r>
        <w:tab/>
      </w:r>
    </w:p>
    <w:p w14:paraId="39A025FB" w14:textId="77777777" w:rsidR="008E6774" w:rsidRDefault="008E6774" w:rsidP="008E6774">
      <w:pPr>
        <w:pStyle w:val="subtitle2forfrontpages"/>
        <w:tabs>
          <w:tab w:val="left" w:pos="8304"/>
        </w:tabs>
        <w:jc w:val="both"/>
      </w:pPr>
    </w:p>
    <w:p w14:paraId="4FDDEC25" w14:textId="3F7C877A" w:rsidR="008E6774" w:rsidRDefault="00BA7469" w:rsidP="008E6774">
      <w:pPr>
        <w:pStyle w:val="subtitle2forfrontpages"/>
        <w:tabs>
          <w:tab w:val="left" w:pos="8304"/>
        </w:tabs>
        <w:jc w:val="both"/>
      </w:pPr>
      <w:r>
        <w:rPr>
          <w:noProof/>
        </w:rPr>
        <w:pict w14:anchorId="58780FD2">
          <v:shape id="_x0000_s1033" type="#_x0000_t75" style="position:absolute;left:0;text-align:left;margin-left:-18pt;margin-top:87.4pt;width:487.3pt;height:436.65pt;z-index:12">
            <v:imagedata r:id="rId20" o:title="AdminActivity"/>
            <w10:wrap type="square"/>
          </v:shape>
        </w:pict>
      </w:r>
      <w:r w:rsidR="00A85913">
        <w:t>3.</w:t>
      </w:r>
      <w:r w:rsidR="00242D0F">
        <w:t>2</w:t>
      </w:r>
      <w:r w:rsidR="00A85913">
        <w:t xml:space="preserve"> Activity Diagram</w:t>
      </w:r>
    </w:p>
    <w:p w14:paraId="0FB918BE" w14:textId="77777777" w:rsidR="008E6774" w:rsidRDefault="00A85913" w:rsidP="008E6774">
      <w:pPr>
        <w:pStyle w:val="subtitle2forfrontpages"/>
        <w:tabs>
          <w:tab w:val="left" w:pos="8304"/>
        </w:tabs>
        <w:jc w:val="both"/>
      </w:pPr>
      <w:r>
        <w:t>a) Admin</w:t>
      </w:r>
    </w:p>
    <w:p w14:paraId="4AF6E792" w14:textId="5522386B" w:rsidR="008E6774" w:rsidRDefault="00A85913" w:rsidP="008E6774">
      <w:pPr>
        <w:pStyle w:val="subtitle2forfrontpages"/>
        <w:tabs>
          <w:tab w:val="left" w:pos="8304"/>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3</w:t>
      </w:r>
      <w:r w:rsidRPr="00256675">
        <w:rPr>
          <w:b w:val="0"/>
          <w:bCs/>
          <w:sz w:val="24"/>
          <w:szCs w:val="16"/>
        </w:rPr>
        <w:t xml:space="preserve"> :</w:t>
      </w:r>
      <w:r>
        <w:rPr>
          <w:b w:val="0"/>
          <w:bCs/>
          <w:sz w:val="24"/>
          <w:szCs w:val="16"/>
        </w:rPr>
        <w:t xml:space="preserve"> Activity (Admin)</w:t>
      </w:r>
    </w:p>
    <w:p w14:paraId="7D1EAEDE" w14:textId="77777777" w:rsidR="008E6774" w:rsidRDefault="00A85913" w:rsidP="008E6774">
      <w:pPr>
        <w:pStyle w:val="subtitle2forfrontpages"/>
        <w:tabs>
          <w:tab w:val="left" w:pos="8304"/>
        </w:tabs>
        <w:jc w:val="both"/>
      </w:pPr>
      <w:r>
        <w:tab/>
      </w:r>
      <w:r>
        <w:tab/>
      </w:r>
    </w:p>
    <w:p w14:paraId="1D276AE5" w14:textId="77777777" w:rsidR="008E6774" w:rsidRDefault="008E6774" w:rsidP="008E6774">
      <w:pPr>
        <w:pStyle w:val="subtitle2forfrontpages"/>
        <w:tabs>
          <w:tab w:val="left" w:pos="8304"/>
        </w:tabs>
        <w:jc w:val="both"/>
      </w:pPr>
    </w:p>
    <w:p w14:paraId="0C3C8A91" w14:textId="77777777" w:rsidR="008E6774" w:rsidRDefault="008E6774" w:rsidP="008E6774">
      <w:pPr>
        <w:pStyle w:val="subtitle2forfrontpages"/>
        <w:tabs>
          <w:tab w:val="left" w:pos="8304"/>
        </w:tabs>
        <w:jc w:val="both"/>
      </w:pPr>
    </w:p>
    <w:p w14:paraId="099C9912" w14:textId="5DD3C643" w:rsidR="008E6774" w:rsidRDefault="00A85913" w:rsidP="008E6774">
      <w:pPr>
        <w:pStyle w:val="subtitle2forfrontpages"/>
        <w:tabs>
          <w:tab w:val="left" w:pos="8304"/>
        </w:tabs>
        <w:jc w:val="both"/>
      </w:pPr>
      <w:r>
        <w:t>b) Customer</w:t>
      </w:r>
    </w:p>
    <w:p w14:paraId="57A90A73" w14:textId="2069EC42" w:rsidR="008E6774" w:rsidRDefault="00242D0F" w:rsidP="008E6774">
      <w:pPr>
        <w:pStyle w:val="subtitle2forfrontpages"/>
        <w:tabs>
          <w:tab w:val="left" w:pos="8304"/>
        </w:tabs>
        <w:jc w:val="both"/>
      </w:pPr>
      <w:r>
        <w:rPr>
          <w:noProof/>
        </w:rPr>
        <w:pict w14:anchorId="1103E1D4">
          <v:shape id="_x0000_s1034" type="#_x0000_t75" style="position:absolute;left:0;text-align:left;margin-left:0;margin-top:16.65pt;width:475.2pt;height:479.8pt;z-index:14">
            <v:imagedata r:id="rId21" o:title="UserActivity"/>
            <w10:wrap type="square"/>
          </v:shape>
        </w:pict>
      </w:r>
    </w:p>
    <w:p w14:paraId="0B02BF7D" w14:textId="663CA634" w:rsidR="008E6774" w:rsidRDefault="00A85913" w:rsidP="008E6774">
      <w:pPr>
        <w:pStyle w:val="subtitle2forfrontpages"/>
        <w:tabs>
          <w:tab w:val="left" w:pos="8304"/>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4</w:t>
      </w:r>
      <w:r w:rsidRPr="00256675">
        <w:rPr>
          <w:b w:val="0"/>
          <w:bCs/>
          <w:sz w:val="24"/>
          <w:szCs w:val="16"/>
        </w:rPr>
        <w:t xml:space="preserve"> :</w:t>
      </w:r>
      <w:r>
        <w:rPr>
          <w:b w:val="0"/>
          <w:bCs/>
          <w:sz w:val="24"/>
          <w:szCs w:val="16"/>
        </w:rPr>
        <w:t xml:space="preserve"> Activity (Customer)</w:t>
      </w:r>
    </w:p>
    <w:p w14:paraId="0378CC7F" w14:textId="77777777" w:rsidR="008E6774" w:rsidRDefault="00A85913" w:rsidP="008E6774">
      <w:pPr>
        <w:pStyle w:val="subtitle2forfrontpages"/>
        <w:tabs>
          <w:tab w:val="left" w:pos="2700"/>
        </w:tabs>
        <w:jc w:val="both"/>
      </w:pPr>
      <w:r>
        <w:tab/>
      </w:r>
    </w:p>
    <w:p w14:paraId="4C49CC73" w14:textId="16358BB1" w:rsidR="008E6774" w:rsidRDefault="00A85913" w:rsidP="008E6774">
      <w:pPr>
        <w:pStyle w:val="subtitle2forfrontpages"/>
        <w:tabs>
          <w:tab w:val="left" w:pos="2700"/>
        </w:tabs>
        <w:jc w:val="both"/>
      </w:pPr>
      <w:r>
        <w:lastRenderedPageBreak/>
        <w:t>3.</w:t>
      </w:r>
      <w:r w:rsidR="00242D0F">
        <w:t>3</w:t>
      </w:r>
      <w:r>
        <w:t xml:space="preserve"> Sequence Diagram</w:t>
      </w:r>
    </w:p>
    <w:p w14:paraId="463526FA" w14:textId="77777777" w:rsidR="008E6774" w:rsidRDefault="00A85913" w:rsidP="008E6774">
      <w:pPr>
        <w:pStyle w:val="subtitle2forfrontpages"/>
        <w:tabs>
          <w:tab w:val="left" w:pos="2700"/>
        </w:tabs>
        <w:jc w:val="both"/>
      </w:pPr>
      <w:r>
        <w:t>a) Admin</w:t>
      </w:r>
    </w:p>
    <w:p w14:paraId="00251E70" w14:textId="77777777" w:rsidR="008E6774" w:rsidRDefault="00E4162E" w:rsidP="008E6774">
      <w:pPr>
        <w:pStyle w:val="subtitle2forfrontpages"/>
        <w:tabs>
          <w:tab w:val="left" w:pos="2700"/>
        </w:tabs>
        <w:jc w:val="both"/>
      </w:pPr>
      <w:r>
        <w:rPr>
          <w:noProof/>
        </w:rPr>
        <w:pict w14:anchorId="5CFB4320">
          <v:shape id="Picture 1" o:spid="_x0000_i1026" type="#_x0000_t75" style="width:451.8pt;height:313.8pt;visibility:visible">
            <v:imagedata r:id="rId22" o:title=""/>
          </v:shape>
        </w:pict>
      </w:r>
    </w:p>
    <w:p w14:paraId="2B0D6B75" w14:textId="11544EF9" w:rsidR="008E6774" w:rsidRDefault="00A85913" w:rsidP="008E6774">
      <w:pPr>
        <w:pStyle w:val="subtitle2forfrontpages"/>
        <w:tabs>
          <w:tab w:val="left" w:pos="8304"/>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5</w:t>
      </w:r>
      <w:r w:rsidRPr="00256675">
        <w:rPr>
          <w:b w:val="0"/>
          <w:bCs/>
          <w:sz w:val="24"/>
          <w:szCs w:val="16"/>
        </w:rPr>
        <w:t xml:space="preserve"> :</w:t>
      </w:r>
      <w:r>
        <w:rPr>
          <w:b w:val="0"/>
          <w:bCs/>
          <w:sz w:val="24"/>
          <w:szCs w:val="16"/>
        </w:rPr>
        <w:t xml:space="preserve"> Sequence Diagram (Admin)</w:t>
      </w:r>
    </w:p>
    <w:p w14:paraId="3CE026E5" w14:textId="77777777" w:rsidR="008E6774" w:rsidRDefault="008E6774" w:rsidP="008E6774">
      <w:pPr>
        <w:pStyle w:val="subtitle2forfrontpages"/>
        <w:tabs>
          <w:tab w:val="left" w:pos="2700"/>
        </w:tabs>
        <w:jc w:val="both"/>
      </w:pPr>
    </w:p>
    <w:p w14:paraId="7E40FAAD" w14:textId="77777777" w:rsidR="008E6774" w:rsidRDefault="008E6774" w:rsidP="008E6774">
      <w:pPr>
        <w:pStyle w:val="subtitle2forfrontpages"/>
        <w:tabs>
          <w:tab w:val="left" w:pos="2700"/>
        </w:tabs>
        <w:jc w:val="both"/>
      </w:pPr>
    </w:p>
    <w:p w14:paraId="1DDDB6BC" w14:textId="77777777" w:rsidR="008E6774" w:rsidRDefault="008E6774" w:rsidP="008E6774">
      <w:pPr>
        <w:pStyle w:val="subtitle2forfrontpages"/>
        <w:tabs>
          <w:tab w:val="left" w:pos="2700"/>
        </w:tabs>
        <w:jc w:val="both"/>
      </w:pPr>
    </w:p>
    <w:p w14:paraId="5DB815C0" w14:textId="77777777" w:rsidR="008E6774" w:rsidRDefault="008E6774" w:rsidP="008E6774">
      <w:pPr>
        <w:pStyle w:val="subtitle2forfrontpages"/>
        <w:tabs>
          <w:tab w:val="left" w:pos="2700"/>
        </w:tabs>
        <w:jc w:val="both"/>
      </w:pPr>
    </w:p>
    <w:p w14:paraId="7A273D37" w14:textId="77777777" w:rsidR="008E6774" w:rsidRDefault="008E6774" w:rsidP="008E6774">
      <w:pPr>
        <w:pStyle w:val="subtitle2forfrontpages"/>
        <w:tabs>
          <w:tab w:val="left" w:pos="2700"/>
        </w:tabs>
        <w:jc w:val="both"/>
      </w:pPr>
    </w:p>
    <w:p w14:paraId="4E645859" w14:textId="77777777" w:rsidR="008E6774" w:rsidRDefault="008E6774" w:rsidP="008E6774">
      <w:pPr>
        <w:pStyle w:val="subtitle2forfrontpages"/>
        <w:tabs>
          <w:tab w:val="left" w:pos="2700"/>
        </w:tabs>
        <w:jc w:val="both"/>
      </w:pPr>
    </w:p>
    <w:p w14:paraId="7A9E216D" w14:textId="77777777" w:rsidR="008E6774" w:rsidRDefault="008E6774" w:rsidP="008E6774">
      <w:pPr>
        <w:pStyle w:val="subtitle2forfrontpages"/>
        <w:tabs>
          <w:tab w:val="left" w:pos="2700"/>
        </w:tabs>
        <w:jc w:val="both"/>
      </w:pPr>
    </w:p>
    <w:p w14:paraId="1F753D4C" w14:textId="77777777" w:rsidR="008E6774" w:rsidRDefault="00A85913" w:rsidP="008E6774">
      <w:pPr>
        <w:pStyle w:val="subtitle2forfrontpages"/>
        <w:tabs>
          <w:tab w:val="left" w:pos="2700"/>
        </w:tabs>
        <w:jc w:val="both"/>
      </w:pPr>
      <w:r>
        <w:lastRenderedPageBreak/>
        <w:t>b) Customer</w:t>
      </w:r>
    </w:p>
    <w:p w14:paraId="6FBD5942" w14:textId="3B97A5A0" w:rsidR="008E6774" w:rsidRPr="005E46F7" w:rsidRDefault="00E4162E" w:rsidP="008E6774">
      <w:pPr>
        <w:pStyle w:val="subtitle2forfrontpages"/>
        <w:tabs>
          <w:tab w:val="left" w:pos="2700"/>
        </w:tabs>
        <w:jc w:val="both"/>
      </w:pPr>
      <w:r>
        <w:rPr>
          <w:noProof/>
        </w:rPr>
        <w:pict w14:anchorId="2E4B1CE9">
          <v:shape id="_x0000_i1027" type="#_x0000_t75" style="width:451.8pt;height:4in;visibility:visible">
            <v:imagedata r:id="rId23" o:title=""/>
          </v:shape>
        </w:pict>
      </w:r>
    </w:p>
    <w:p w14:paraId="4E163236" w14:textId="449D6A80" w:rsidR="008E6774" w:rsidRDefault="00A85913" w:rsidP="008E6774">
      <w:pPr>
        <w:pStyle w:val="subtitle2forfrontpages"/>
        <w:tabs>
          <w:tab w:val="left" w:pos="6948"/>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6</w:t>
      </w:r>
      <w:r w:rsidRPr="00256675">
        <w:rPr>
          <w:b w:val="0"/>
          <w:bCs/>
          <w:sz w:val="24"/>
          <w:szCs w:val="16"/>
        </w:rPr>
        <w:t xml:space="preserve"> :</w:t>
      </w:r>
      <w:r>
        <w:rPr>
          <w:b w:val="0"/>
          <w:bCs/>
          <w:sz w:val="24"/>
          <w:szCs w:val="16"/>
        </w:rPr>
        <w:t xml:space="preserve"> Sequence Diagram (Customer)</w:t>
      </w:r>
    </w:p>
    <w:p w14:paraId="7ABC8515" w14:textId="77777777" w:rsidR="00242D0F" w:rsidRDefault="00242D0F" w:rsidP="008E6774">
      <w:pPr>
        <w:pStyle w:val="subtitle2forfrontpages"/>
        <w:tabs>
          <w:tab w:val="left" w:pos="6948"/>
        </w:tabs>
        <w:jc w:val="both"/>
      </w:pPr>
    </w:p>
    <w:p w14:paraId="1953C272" w14:textId="77777777" w:rsidR="00242D0F" w:rsidRDefault="00242D0F" w:rsidP="008E6774">
      <w:pPr>
        <w:pStyle w:val="subtitle2forfrontpages"/>
        <w:tabs>
          <w:tab w:val="left" w:pos="6948"/>
        </w:tabs>
        <w:jc w:val="both"/>
      </w:pPr>
    </w:p>
    <w:p w14:paraId="56AE2202" w14:textId="77777777" w:rsidR="00242D0F" w:rsidRDefault="00242D0F" w:rsidP="008E6774">
      <w:pPr>
        <w:pStyle w:val="subtitle2forfrontpages"/>
        <w:tabs>
          <w:tab w:val="left" w:pos="6948"/>
        </w:tabs>
        <w:jc w:val="both"/>
      </w:pPr>
    </w:p>
    <w:p w14:paraId="6187C801" w14:textId="77777777" w:rsidR="00242D0F" w:rsidRDefault="00242D0F" w:rsidP="008E6774">
      <w:pPr>
        <w:pStyle w:val="subtitle2forfrontpages"/>
        <w:tabs>
          <w:tab w:val="left" w:pos="6948"/>
        </w:tabs>
        <w:jc w:val="both"/>
      </w:pPr>
    </w:p>
    <w:p w14:paraId="6BB1EF47" w14:textId="77777777" w:rsidR="00242D0F" w:rsidRDefault="00242D0F" w:rsidP="008E6774">
      <w:pPr>
        <w:pStyle w:val="subtitle2forfrontpages"/>
        <w:tabs>
          <w:tab w:val="left" w:pos="6948"/>
        </w:tabs>
        <w:jc w:val="both"/>
      </w:pPr>
    </w:p>
    <w:p w14:paraId="3096383B" w14:textId="77777777" w:rsidR="00242D0F" w:rsidRDefault="00242D0F" w:rsidP="008E6774">
      <w:pPr>
        <w:pStyle w:val="subtitle2forfrontpages"/>
        <w:tabs>
          <w:tab w:val="left" w:pos="6948"/>
        </w:tabs>
        <w:jc w:val="both"/>
      </w:pPr>
    </w:p>
    <w:p w14:paraId="7F7FF47C" w14:textId="216A487C" w:rsidR="00242D0F" w:rsidRDefault="00242D0F" w:rsidP="008E6774">
      <w:pPr>
        <w:pStyle w:val="subtitle2forfrontpages"/>
        <w:tabs>
          <w:tab w:val="left" w:pos="6948"/>
        </w:tabs>
        <w:jc w:val="both"/>
      </w:pPr>
    </w:p>
    <w:p w14:paraId="056B8DAC" w14:textId="77777777" w:rsidR="00242D0F" w:rsidRDefault="00242D0F" w:rsidP="008E6774">
      <w:pPr>
        <w:pStyle w:val="subtitle2forfrontpages"/>
        <w:tabs>
          <w:tab w:val="left" w:pos="6948"/>
        </w:tabs>
        <w:jc w:val="both"/>
      </w:pPr>
    </w:p>
    <w:p w14:paraId="4491178F" w14:textId="0DF8090D" w:rsidR="008E6774" w:rsidRDefault="00242D0F" w:rsidP="008E6774">
      <w:pPr>
        <w:pStyle w:val="subtitle2forfrontpages"/>
        <w:tabs>
          <w:tab w:val="left" w:pos="6948"/>
        </w:tabs>
        <w:jc w:val="both"/>
      </w:pPr>
      <w:r>
        <w:lastRenderedPageBreak/>
        <w:t>3.</w:t>
      </w:r>
      <w:r>
        <w:t>4</w:t>
      </w:r>
      <w:r>
        <w:t xml:space="preserve"> </w:t>
      </w:r>
      <w:r>
        <w:t>Class Diagram</w:t>
      </w:r>
      <w:r w:rsidR="00A85913">
        <w:tab/>
      </w:r>
    </w:p>
    <w:p w14:paraId="0D41AFE7" w14:textId="284CCC8A" w:rsidR="008E6774" w:rsidRPr="00242D0F" w:rsidRDefault="00242D0F" w:rsidP="008E6774">
      <w:pPr>
        <w:pStyle w:val="subtitle2forfrontpages"/>
        <w:tabs>
          <w:tab w:val="left" w:pos="6948"/>
        </w:tabs>
        <w:jc w:val="both"/>
        <w:rPr>
          <w:b w:val="0"/>
          <w:bCs/>
        </w:rPr>
      </w:pPr>
      <w:r>
        <w:rPr>
          <w:b w:val="0"/>
          <w:bCs/>
          <w:noProof/>
        </w:rPr>
        <w:pict w14:anchorId="3FFABBF7">
          <v:shape id="_x0000_s1070" type="#_x0000_t75" style="position:absolute;left:0;text-align:left;margin-left:-27pt;margin-top:43.6pt;width:485.4pt;height:406.2pt;z-index:29;visibility:visible">
            <v:imagedata r:id="rId24" o:title=""/>
            <w10:wrap type="square"/>
          </v:shape>
        </w:pict>
      </w:r>
    </w:p>
    <w:p w14:paraId="1523F20D" w14:textId="2F569988" w:rsidR="00242D0F" w:rsidRDefault="00242D0F" w:rsidP="008E6774">
      <w:pPr>
        <w:pStyle w:val="subtitle2forfrontpages"/>
        <w:tabs>
          <w:tab w:val="left" w:pos="6948"/>
        </w:tabs>
        <w:jc w:val="both"/>
      </w:pPr>
    </w:p>
    <w:p w14:paraId="2C05FA6D" w14:textId="64F1EFD3" w:rsidR="008E6774" w:rsidRDefault="00242D0F" w:rsidP="00242D0F">
      <w:pPr>
        <w:pStyle w:val="subtitle2forfrontpages"/>
        <w:tabs>
          <w:tab w:val="left" w:pos="6948"/>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7</w:t>
      </w:r>
      <w:r w:rsidRPr="00256675">
        <w:rPr>
          <w:b w:val="0"/>
          <w:bCs/>
          <w:sz w:val="24"/>
          <w:szCs w:val="16"/>
        </w:rPr>
        <w:t xml:space="preserve"> :</w:t>
      </w:r>
      <w:r>
        <w:rPr>
          <w:b w:val="0"/>
          <w:bCs/>
          <w:sz w:val="24"/>
          <w:szCs w:val="16"/>
        </w:rPr>
        <w:t xml:space="preserve"> Class Diagram</w:t>
      </w:r>
      <w:r>
        <w:rPr>
          <w:b w:val="0"/>
          <w:bCs/>
          <w:sz w:val="24"/>
          <w:szCs w:val="16"/>
        </w:rPr>
        <w:t xml:space="preserve"> </w:t>
      </w:r>
    </w:p>
    <w:p w14:paraId="7C64E257" w14:textId="4800C3B5" w:rsidR="008E6774" w:rsidRDefault="008E6774" w:rsidP="008E6774">
      <w:pPr>
        <w:pStyle w:val="subtitle2forfrontpages"/>
        <w:tabs>
          <w:tab w:val="left" w:pos="6948"/>
        </w:tabs>
        <w:jc w:val="both"/>
      </w:pPr>
    </w:p>
    <w:p w14:paraId="454C0D08" w14:textId="77777777" w:rsidR="008E6774" w:rsidRDefault="008E6774" w:rsidP="008E6774">
      <w:pPr>
        <w:pStyle w:val="subtitle2forfrontpages"/>
        <w:tabs>
          <w:tab w:val="left" w:pos="6948"/>
        </w:tabs>
        <w:jc w:val="both"/>
      </w:pPr>
    </w:p>
    <w:p w14:paraId="439263B9" w14:textId="77777777" w:rsidR="008E6774" w:rsidRDefault="00BA7469" w:rsidP="008E6774">
      <w:pPr>
        <w:pStyle w:val="subtitle2forfrontpages"/>
        <w:tabs>
          <w:tab w:val="left" w:pos="6948"/>
        </w:tabs>
        <w:jc w:val="both"/>
      </w:pPr>
      <w:r>
        <w:rPr>
          <w:noProof/>
        </w:rPr>
        <w:lastRenderedPageBreak/>
        <w:pict w14:anchorId="12A0DAE8">
          <v:shape id="_x0000_s1037" type="#_x0000_t75" style="position:absolute;left:0;text-align:left;margin-left:-64.25pt;margin-top:47.95pt;width:519.8pt;height:341.15pt;z-index:17">
            <v:imagedata r:id="rId25" o:title="ERDIAGRAM_RENTISH"/>
            <w10:wrap type="square"/>
          </v:shape>
        </w:pict>
      </w:r>
      <w:r w:rsidR="00A85913">
        <w:t>3.5 ER Diagram</w:t>
      </w:r>
    </w:p>
    <w:p w14:paraId="62088373" w14:textId="575019D1" w:rsidR="008E6774" w:rsidRDefault="00A85913" w:rsidP="008E6774">
      <w:pPr>
        <w:pStyle w:val="subtitle2forfrontpages"/>
        <w:tabs>
          <w:tab w:val="left" w:pos="6948"/>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8</w:t>
      </w:r>
      <w:r>
        <w:rPr>
          <w:b w:val="0"/>
          <w:bCs/>
          <w:sz w:val="24"/>
          <w:szCs w:val="16"/>
        </w:rPr>
        <w:t xml:space="preserve"> : ER Diagram</w:t>
      </w:r>
    </w:p>
    <w:p w14:paraId="08C82B55" w14:textId="77777777" w:rsidR="008C0624" w:rsidRDefault="008C0624" w:rsidP="008E6774">
      <w:pPr>
        <w:pStyle w:val="subtitle2forfrontpages"/>
        <w:tabs>
          <w:tab w:val="left" w:pos="6948"/>
        </w:tabs>
        <w:jc w:val="both"/>
      </w:pPr>
    </w:p>
    <w:p w14:paraId="7AE3F31C" w14:textId="77777777" w:rsidR="008C0624" w:rsidRDefault="008C0624" w:rsidP="008E6774">
      <w:pPr>
        <w:pStyle w:val="subtitle2forfrontpages"/>
        <w:tabs>
          <w:tab w:val="left" w:pos="6948"/>
        </w:tabs>
        <w:jc w:val="both"/>
      </w:pPr>
    </w:p>
    <w:p w14:paraId="0EF1258A" w14:textId="77777777" w:rsidR="008C0624" w:rsidRDefault="008C0624" w:rsidP="008E6774">
      <w:pPr>
        <w:pStyle w:val="subtitle2forfrontpages"/>
        <w:tabs>
          <w:tab w:val="left" w:pos="6948"/>
        </w:tabs>
        <w:jc w:val="both"/>
      </w:pPr>
    </w:p>
    <w:p w14:paraId="4C0BFCEB" w14:textId="77777777" w:rsidR="008C0624" w:rsidRDefault="008C0624" w:rsidP="008E6774">
      <w:pPr>
        <w:pStyle w:val="subtitle2forfrontpages"/>
        <w:tabs>
          <w:tab w:val="left" w:pos="6948"/>
        </w:tabs>
        <w:jc w:val="both"/>
      </w:pPr>
    </w:p>
    <w:p w14:paraId="2FDC59EC" w14:textId="77777777" w:rsidR="008C0624" w:rsidRDefault="008C0624" w:rsidP="008E6774">
      <w:pPr>
        <w:pStyle w:val="subtitle2forfrontpages"/>
        <w:tabs>
          <w:tab w:val="left" w:pos="6948"/>
        </w:tabs>
        <w:jc w:val="both"/>
      </w:pPr>
    </w:p>
    <w:p w14:paraId="48A818B2" w14:textId="49307C63" w:rsidR="008C0624" w:rsidRDefault="008C0624" w:rsidP="008E6774">
      <w:pPr>
        <w:pStyle w:val="subtitle2forfrontpages"/>
        <w:tabs>
          <w:tab w:val="left" w:pos="6948"/>
        </w:tabs>
        <w:jc w:val="both"/>
      </w:pPr>
    </w:p>
    <w:p w14:paraId="62FEB8F3" w14:textId="77777777" w:rsidR="008C0624" w:rsidRDefault="008C0624" w:rsidP="008E6774">
      <w:pPr>
        <w:pStyle w:val="subtitle2forfrontpages"/>
        <w:tabs>
          <w:tab w:val="left" w:pos="6948"/>
        </w:tabs>
        <w:jc w:val="both"/>
      </w:pPr>
    </w:p>
    <w:p w14:paraId="7BA7CB69" w14:textId="691E3BEB" w:rsidR="008E6774" w:rsidRDefault="00A85913" w:rsidP="008E6774">
      <w:pPr>
        <w:pStyle w:val="subtitle2forfrontpages"/>
        <w:tabs>
          <w:tab w:val="left" w:pos="6948"/>
        </w:tabs>
        <w:jc w:val="both"/>
      </w:pPr>
      <w:r>
        <w:lastRenderedPageBreak/>
        <w:t xml:space="preserve">3.6 </w:t>
      </w:r>
      <w:r w:rsidR="00242D0F">
        <w:t>System Architecture</w:t>
      </w:r>
    </w:p>
    <w:p w14:paraId="6F3365EA" w14:textId="389217D2" w:rsidR="008E6774" w:rsidRDefault="008C0624" w:rsidP="008E6774">
      <w:pPr>
        <w:pStyle w:val="subtitle2forfrontpages"/>
        <w:tabs>
          <w:tab w:val="left" w:pos="6948"/>
        </w:tabs>
        <w:jc w:val="both"/>
      </w:pPr>
      <w:r>
        <w:rPr>
          <w:noProof/>
        </w:rPr>
        <w:pict w14:anchorId="2E6F7402">
          <v:shape id="_x0000_s1067" type="#_x0000_t75" style="position:absolute;left:0;text-align:left;margin-left:4.2pt;margin-top:18.4pt;width:451.2pt;height:361.8pt;z-index:28;visibility:visible">
            <v:imagedata r:id="rId26" o:title=""/>
            <w10:wrap type="square"/>
          </v:shape>
        </w:pict>
      </w:r>
    </w:p>
    <w:p w14:paraId="21D9BC11" w14:textId="61719F8B" w:rsidR="008E6774" w:rsidRDefault="00A85913" w:rsidP="008E6774">
      <w:pPr>
        <w:pStyle w:val="subtitle2forfrontpages"/>
        <w:tabs>
          <w:tab w:val="left" w:pos="6948"/>
        </w:tabs>
      </w:pPr>
      <w:r w:rsidRPr="00256675">
        <w:rPr>
          <w:b w:val="0"/>
          <w:bCs/>
          <w:sz w:val="24"/>
          <w:szCs w:val="16"/>
        </w:rPr>
        <w:t xml:space="preserve">Fig </w:t>
      </w:r>
      <w:r w:rsidR="002925B0">
        <w:rPr>
          <w:b w:val="0"/>
          <w:bCs/>
          <w:sz w:val="24"/>
          <w:szCs w:val="16"/>
        </w:rPr>
        <w:t>3</w:t>
      </w:r>
      <w:r w:rsidRPr="00256675">
        <w:rPr>
          <w:b w:val="0"/>
          <w:bCs/>
          <w:sz w:val="24"/>
          <w:szCs w:val="16"/>
        </w:rPr>
        <w:t>.</w:t>
      </w:r>
      <w:r w:rsidR="009215CD">
        <w:rPr>
          <w:b w:val="0"/>
          <w:bCs/>
          <w:sz w:val="24"/>
          <w:szCs w:val="16"/>
        </w:rPr>
        <w:t>9</w:t>
      </w:r>
      <w:r w:rsidRPr="00256675">
        <w:rPr>
          <w:b w:val="0"/>
          <w:bCs/>
          <w:sz w:val="24"/>
          <w:szCs w:val="16"/>
        </w:rPr>
        <w:t xml:space="preserve"> :</w:t>
      </w:r>
      <w:r>
        <w:rPr>
          <w:b w:val="0"/>
          <w:bCs/>
          <w:sz w:val="24"/>
          <w:szCs w:val="16"/>
        </w:rPr>
        <w:t xml:space="preserve"> </w:t>
      </w:r>
      <w:r w:rsidR="00242D0F">
        <w:rPr>
          <w:b w:val="0"/>
          <w:bCs/>
          <w:sz w:val="24"/>
          <w:szCs w:val="16"/>
        </w:rPr>
        <w:t>System Architecture</w:t>
      </w:r>
      <w:r>
        <w:rPr>
          <w:b w:val="0"/>
          <w:bCs/>
          <w:sz w:val="24"/>
          <w:szCs w:val="16"/>
        </w:rPr>
        <w:t xml:space="preserve"> Diagram</w:t>
      </w:r>
    </w:p>
    <w:p w14:paraId="3910ADF8" w14:textId="77777777" w:rsidR="006A3848" w:rsidRPr="00F74F74" w:rsidRDefault="006A3848" w:rsidP="008E6774">
      <w:pPr>
        <w:pStyle w:val="subtitle2forfrontpages"/>
        <w:tabs>
          <w:tab w:val="left" w:pos="7200"/>
        </w:tabs>
        <w:jc w:val="both"/>
        <w:rPr>
          <w:b w:val="0"/>
          <w:bCs/>
          <w:sz w:val="24"/>
          <w:szCs w:val="16"/>
        </w:rPr>
        <w:sectPr w:rsidR="006A3848" w:rsidRPr="00F74F74" w:rsidSect="0071445E">
          <w:headerReference w:type="default" r:id="rId27"/>
          <w:footerReference w:type="default" r:id="rId28"/>
          <w:headerReference w:type="first" r:id="rId29"/>
          <w:footerReference w:type="first" r:id="rId30"/>
          <w:pgSz w:w="12240" w:h="15840"/>
          <w:pgMar w:top="1440" w:right="1440" w:bottom="1440" w:left="2160" w:header="576" w:footer="288" w:gutter="0"/>
          <w:pgNumType w:start="1"/>
          <w:cols w:space="720"/>
          <w:titlePg/>
          <w:docGrid w:linePitch="360"/>
        </w:sectPr>
      </w:pPr>
    </w:p>
    <w:p w14:paraId="4FEEDC1C" w14:textId="77777777" w:rsidR="00B50CFC" w:rsidRPr="000267D5" w:rsidRDefault="00E33A27" w:rsidP="00B50CFC">
      <w:pPr>
        <w:pStyle w:val="subtitle2forfrontpages"/>
        <w:tabs>
          <w:tab w:val="left" w:pos="7200"/>
        </w:tabs>
        <w:jc w:val="both"/>
        <w:rPr>
          <w:sz w:val="32"/>
          <w:szCs w:val="32"/>
        </w:rPr>
      </w:pPr>
      <w:r>
        <w:rPr>
          <w:sz w:val="32"/>
          <w:szCs w:val="32"/>
        </w:rPr>
        <w:lastRenderedPageBreak/>
        <w:t>Chapter -</w:t>
      </w:r>
      <w:r w:rsidR="00EA45FA">
        <w:rPr>
          <w:sz w:val="32"/>
          <w:szCs w:val="32"/>
        </w:rPr>
        <w:t xml:space="preserve"> 4</w:t>
      </w:r>
    </w:p>
    <w:p w14:paraId="197EEFEC" w14:textId="77777777" w:rsidR="00E33A27" w:rsidRPr="000267D5" w:rsidRDefault="00EA45FA" w:rsidP="00E33A27">
      <w:pPr>
        <w:pStyle w:val="subtitle2forfrontpages"/>
        <w:tabs>
          <w:tab w:val="left" w:pos="7200"/>
        </w:tabs>
        <w:jc w:val="both"/>
        <w:rPr>
          <w:sz w:val="32"/>
          <w:szCs w:val="32"/>
        </w:rPr>
      </w:pPr>
      <w:r>
        <w:rPr>
          <w:sz w:val="32"/>
          <w:szCs w:val="32"/>
        </w:rPr>
        <w:t>Construction</w:t>
      </w:r>
    </w:p>
    <w:p w14:paraId="35C6EABB" w14:textId="77777777" w:rsidR="00377FC0" w:rsidRPr="002C1B54" w:rsidRDefault="00BA7469" w:rsidP="00377FC0">
      <w:r>
        <w:rPr>
          <w:noProof/>
        </w:rPr>
        <w:pict w14:anchorId="1109C9BA">
          <v:shape id="_x0000_s1039" type="#_x0000_t32" style="position:absolute;left:0;text-align:left;margin-left:.7pt;margin-top:-.3pt;width:440.75pt;height:.05pt;z-index:3" o:connectortype="straight" strokecolor="#943634" strokeweight="2pt"/>
        </w:pict>
      </w:r>
    </w:p>
    <w:p w14:paraId="2B27D20A" w14:textId="77777777" w:rsidR="00DB015A" w:rsidRDefault="00BA7469" w:rsidP="00DB015A">
      <w:pPr>
        <w:tabs>
          <w:tab w:val="left" w:pos="2556"/>
        </w:tabs>
        <w:rPr>
          <w:b/>
          <w:bCs/>
        </w:rPr>
      </w:pPr>
      <w:r>
        <w:rPr>
          <w:noProof/>
        </w:rPr>
        <w:pict w14:anchorId="3F8C93A0">
          <v:shape id="_x0000_s1040" type="#_x0000_t75" style="position:absolute;left:0;text-align:left;margin-left:9.6pt;margin-top:66.35pt;width:412.2pt;height:219.25pt;z-index:9">
            <v:imagedata r:id="rId31" o:title="WhatsApp Image 2022-05-03 at 5"/>
            <w10:wrap type="square"/>
          </v:shape>
        </w:pict>
      </w:r>
      <w:r w:rsidR="00FB70A2" w:rsidRPr="00FB70A2">
        <w:rPr>
          <w:b/>
          <w:bCs/>
        </w:rPr>
        <w:t>4.1 Implementation</w:t>
      </w:r>
    </w:p>
    <w:p w14:paraId="31B195C3" w14:textId="77777777" w:rsidR="00FB70A2" w:rsidRDefault="00A85913" w:rsidP="00DB015A">
      <w:pPr>
        <w:tabs>
          <w:tab w:val="left" w:pos="2556"/>
        </w:tabs>
        <w:rPr>
          <w:b/>
          <w:bCs/>
        </w:rPr>
      </w:pPr>
      <w:r>
        <w:rPr>
          <w:b/>
          <w:bCs/>
        </w:rPr>
        <w:t>4.1.1 Implemented Project</w:t>
      </w:r>
    </w:p>
    <w:p w14:paraId="04CB224D" w14:textId="385D3907" w:rsidR="00FB70A2" w:rsidRDefault="00BA7469" w:rsidP="00FB70A2">
      <w:pPr>
        <w:tabs>
          <w:tab w:val="left" w:pos="3588"/>
        </w:tabs>
      </w:pPr>
      <w:r>
        <w:rPr>
          <w:noProof/>
        </w:rPr>
        <w:pict w14:anchorId="0F083DAA">
          <v:shape id="_x0000_s1041" type="#_x0000_t75" style="position:absolute;left:0;text-align:left;margin-left:16.2pt;margin-top:264.7pt;width:404.7pt;height:212.4pt;z-index:11">
            <v:imagedata r:id="rId32" o:title="WhatsApp%20Image%202022-05-03%20at%205"/>
            <w10:wrap type="square"/>
          </v:shape>
        </w:pict>
      </w:r>
      <w:r w:rsidR="00A85913">
        <w:t xml:space="preserve">                                           Fig : 4.1</w:t>
      </w:r>
      <w:r w:rsidR="00E4162E">
        <w:t>.1</w:t>
      </w:r>
      <w:r w:rsidR="00A85913">
        <w:t xml:space="preserve"> </w:t>
      </w:r>
      <w:proofErr w:type="spellStart"/>
      <w:r w:rsidR="00A85913">
        <w:t>Razorpay</w:t>
      </w:r>
      <w:proofErr w:type="spellEnd"/>
      <w:r w:rsidR="00A85913">
        <w:t xml:space="preserve"> payment gateway</w:t>
      </w:r>
    </w:p>
    <w:p w14:paraId="7FEF89E2" w14:textId="1A287510" w:rsidR="00FB70A2" w:rsidRDefault="00A85913" w:rsidP="00FB70A2">
      <w:pPr>
        <w:tabs>
          <w:tab w:val="left" w:pos="3588"/>
        </w:tabs>
        <w:jc w:val="center"/>
      </w:pPr>
      <w:r>
        <w:t>Fig : 4.</w:t>
      </w:r>
      <w:r w:rsidR="00E4162E">
        <w:t>1.</w:t>
      </w:r>
      <w:r>
        <w:t>2 Checkout Address Form</w:t>
      </w:r>
    </w:p>
    <w:p w14:paraId="23899FDC" w14:textId="77777777" w:rsidR="00FB70A2" w:rsidRDefault="00BA7469" w:rsidP="00FB70A2">
      <w:pPr>
        <w:tabs>
          <w:tab w:val="left" w:pos="3588"/>
        </w:tabs>
        <w:jc w:val="center"/>
      </w:pPr>
      <w:r>
        <w:rPr>
          <w:noProof/>
        </w:rPr>
        <w:lastRenderedPageBreak/>
        <w:pict w14:anchorId="4A3262BF">
          <v:shape id="_x0000_s1042" type="#_x0000_t75" style="position:absolute;left:0;text-align:left;margin-left:0;margin-top:19.2pt;width:399.15pt;height:212.3pt;z-index:13">
            <v:imagedata r:id="rId33" o:title="WhatsApp%20Image%202022-05-03%20at%205"/>
            <w10:wrap type="square"/>
          </v:shape>
        </w:pict>
      </w:r>
      <w:r w:rsidR="00A85913">
        <w:t xml:space="preserve"> </w:t>
      </w:r>
    </w:p>
    <w:p w14:paraId="71C67F07" w14:textId="77777777" w:rsidR="00FB70A2" w:rsidRPr="00FB70A2" w:rsidRDefault="00FB70A2" w:rsidP="00FB70A2"/>
    <w:p w14:paraId="67043404" w14:textId="77777777" w:rsidR="00FB70A2" w:rsidRPr="00FB70A2" w:rsidRDefault="00FB70A2" w:rsidP="00FB70A2"/>
    <w:p w14:paraId="274C5CB0" w14:textId="77777777" w:rsidR="00FB70A2" w:rsidRPr="00FB70A2" w:rsidRDefault="00FB70A2" w:rsidP="00FB70A2"/>
    <w:p w14:paraId="378CA09B" w14:textId="77777777" w:rsidR="00FB70A2" w:rsidRPr="00FB70A2" w:rsidRDefault="00FB70A2" w:rsidP="00FB70A2"/>
    <w:p w14:paraId="28FA3DE4" w14:textId="77777777" w:rsidR="00FB70A2" w:rsidRPr="00FB70A2" w:rsidRDefault="00FB70A2" w:rsidP="00FB70A2"/>
    <w:p w14:paraId="232516AB" w14:textId="77777777" w:rsidR="00FB70A2" w:rsidRPr="00FB70A2" w:rsidRDefault="00FB70A2" w:rsidP="00FB70A2"/>
    <w:p w14:paraId="60E3527F" w14:textId="77777777" w:rsidR="00FB70A2" w:rsidRPr="00FB70A2" w:rsidRDefault="00FB70A2" w:rsidP="00FB70A2"/>
    <w:p w14:paraId="0BE0AAB5" w14:textId="77777777" w:rsidR="00FB70A2" w:rsidRDefault="00FB70A2" w:rsidP="00FB70A2"/>
    <w:p w14:paraId="450189B1" w14:textId="603B1CE2" w:rsidR="00FB70A2" w:rsidRDefault="00A85913" w:rsidP="00FB70A2">
      <w:pPr>
        <w:tabs>
          <w:tab w:val="left" w:pos="3432"/>
        </w:tabs>
      </w:pPr>
      <w:r>
        <w:t xml:space="preserve">                                 Fig : 4.</w:t>
      </w:r>
      <w:r w:rsidR="00E4162E">
        <w:t>1.</w:t>
      </w:r>
      <w:r>
        <w:t xml:space="preserve">3 </w:t>
      </w:r>
      <w:proofErr w:type="spellStart"/>
      <w:r>
        <w:t>Checkuot</w:t>
      </w:r>
      <w:proofErr w:type="spellEnd"/>
      <w:r>
        <w:t xml:space="preserve"> Order summary page</w:t>
      </w:r>
    </w:p>
    <w:p w14:paraId="670C1E05" w14:textId="77777777" w:rsidR="00FB70A2" w:rsidRDefault="00BA7469" w:rsidP="00FB70A2">
      <w:r>
        <w:rPr>
          <w:noProof/>
        </w:rPr>
        <w:pict w14:anchorId="0A0317E0">
          <v:shape id="_x0000_s1043" type="#_x0000_t75" style="position:absolute;left:0;text-align:left;margin-left:0;margin-top:.05pt;width:405pt;height:215.4pt;z-index:15">
            <v:imagedata r:id="rId34" o:title="WhatsApp%20Image%202022-05-03%20at%205"/>
            <w10:wrap type="square"/>
          </v:shape>
        </w:pict>
      </w:r>
    </w:p>
    <w:p w14:paraId="56E89409" w14:textId="77777777" w:rsidR="00FB70A2" w:rsidRPr="00FB70A2" w:rsidRDefault="00FB70A2" w:rsidP="00FB70A2"/>
    <w:p w14:paraId="3383FE87" w14:textId="77777777" w:rsidR="00FB70A2" w:rsidRPr="00FB70A2" w:rsidRDefault="00FB70A2" w:rsidP="00FB70A2"/>
    <w:p w14:paraId="69C8520A" w14:textId="77777777" w:rsidR="00FB70A2" w:rsidRPr="00FB70A2" w:rsidRDefault="00FB70A2" w:rsidP="00FB70A2"/>
    <w:p w14:paraId="45003109" w14:textId="77777777" w:rsidR="00FB70A2" w:rsidRPr="00FB70A2" w:rsidRDefault="00FB70A2" w:rsidP="00FB70A2"/>
    <w:p w14:paraId="3365F339" w14:textId="77777777" w:rsidR="00FB70A2" w:rsidRPr="00FB70A2" w:rsidRDefault="00FB70A2" w:rsidP="00FB70A2"/>
    <w:p w14:paraId="69309A16" w14:textId="77777777" w:rsidR="00FB70A2" w:rsidRPr="00FB70A2" w:rsidRDefault="00FB70A2" w:rsidP="00FB70A2"/>
    <w:p w14:paraId="089429AB" w14:textId="77777777" w:rsidR="00FB70A2" w:rsidRPr="00FB70A2" w:rsidRDefault="00FB70A2" w:rsidP="00FB70A2"/>
    <w:p w14:paraId="370F3946" w14:textId="77777777" w:rsidR="00FB70A2" w:rsidRDefault="00FB70A2" w:rsidP="00FB70A2"/>
    <w:p w14:paraId="5E14F617" w14:textId="7FF56B64" w:rsidR="00FB70A2" w:rsidRDefault="00A85913" w:rsidP="00FB70A2">
      <w:r>
        <w:tab/>
      </w:r>
      <w:r>
        <w:tab/>
      </w:r>
      <w:r w:rsidR="00AD6008">
        <w:tab/>
      </w:r>
      <w:r w:rsidR="00AD6008">
        <w:tab/>
      </w:r>
      <w:r>
        <w:t>Fig : 4.</w:t>
      </w:r>
      <w:r w:rsidR="00E4162E">
        <w:t>1.</w:t>
      </w:r>
      <w:r>
        <w:t xml:space="preserve">4 </w:t>
      </w:r>
      <w:r w:rsidR="00AD6008">
        <w:t>Cart Page</w:t>
      </w:r>
    </w:p>
    <w:p w14:paraId="6531AB04" w14:textId="77777777" w:rsidR="00AD6008" w:rsidRDefault="00AD6008" w:rsidP="00FB70A2"/>
    <w:p w14:paraId="3D7AB06A" w14:textId="77777777" w:rsidR="00AD6008" w:rsidRDefault="00AD6008" w:rsidP="00FB70A2"/>
    <w:p w14:paraId="26CEA4EE" w14:textId="77777777" w:rsidR="00AD6008" w:rsidRDefault="00AD6008" w:rsidP="00FB70A2"/>
    <w:p w14:paraId="609A10CE" w14:textId="77777777" w:rsidR="00AD6008" w:rsidRDefault="00AD6008" w:rsidP="00FB70A2"/>
    <w:p w14:paraId="1183A095" w14:textId="77777777" w:rsidR="00AD6008" w:rsidRDefault="00BA7469" w:rsidP="00FB70A2">
      <w:r>
        <w:rPr>
          <w:noProof/>
        </w:rPr>
        <w:lastRenderedPageBreak/>
        <w:pict w14:anchorId="33B7A1BA">
          <v:shape id="_x0000_s1044" type="#_x0000_t75" style="position:absolute;left:0;text-align:left;margin-left:-6.6pt;margin-top:271.25pt;width:404.8pt;height:215.35pt;z-index:18">
            <v:imagedata r:id="rId35" o:title="WhatsApp%20Image%202022-05-03%20at%205"/>
            <w10:wrap type="square"/>
          </v:shape>
        </w:pict>
      </w:r>
      <w:r>
        <w:rPr>
          <w:noProof/>
        </w:rPr>
        <w:pict w14:anchorId="26C41CA3">
          <v:shape id="_x0000_s1045" type="#_x0000_t75" style="position:absolute;left:0;text-align:left;margin-left:0;margin-top:-.6pt;width:399.05pt;height:212.3pt;z-index:16">
            <v:imagedata r:id="rId36" o:title="WhatsApp%20Image%202022-05-03%20at%205"/>
            <w10:wrap type="square"/>
          </v:shape>
        </w:pict>
      </w:r>
    </w:p>
    <w:p w14:paraId="01B41D45" w14:textId="77777777" w:rsidR="00AD6008" w:rsidRPr="00AD6008" w:rsidRDefault="00AD6008" w:rsidP="00AD6008"/>
    <w:p w14:paraId="75D388D3" w14:textId="77777777" w:rsidR="00AD6008" w:rsidRPr="00AD6008" w:rsidRDefault="00AD6008" w:rsidP="00AD6008"/>
    <w:p w14:paraId="4F34FFAA" w14:textId="77777777" w:rsidR="00AD6008" w:rsidRPr="00AD6008" w:rsidRDefault="00AD6008" w:rsidP="00AD6008"/>
    <w:p w14:paraId="3F40F4A6" w14:textId="77777777" w:rsidR="00AD6008" w:rsidRPr="00AD6008" w:rsidRDefault="00AD6008" w:rsidP="00AD6008"/>
    <w:p w14:paraId="39F6609E" w14:textId="77777777" w:rsidR="00AD6008" w:rsidRPr="00AD6008" w:rsidRDefault="00AD6008" w:rsidP="00AD6008"/>
    <w:p w14:paraId="3BE55ED9" w14:textId="77777777" w:rsidR="00AD6008" w:rsidRPr="00AD6008" w:rsidRDefault="00AD6008" w:rsidP="00AD6008"/>
    <w:p w14:paraId="69746F50" w14:textId="77777777" w:rsidR="00AD6008" w:rsidRDefault="00AD6008" w:rsidP="00AD6008"/>
    <w:p w14:paraId="32DF5104" w14:textId="77777777" w:rsidR="00AD6008" w:rsidRDefault="00AD6008" w:rsidP="00AD6008"/>
    <w:p w14:paraId="3C33D115" w14:textId="1A076F46" w:rsidR="00AD6008" w:rsidRDefault="00A85913" w:rsidP="00AD6008">
      <w:pPr>
        <w:tabs>
          <w:tab w:val="left" w:pos="3768"/>
        </w:tabs>
      </w:pPr>
      <w:r>
        <w:tab/>
        <w:t>Fig : 4.</w:t>
      </w:r>
      <w:r w:rsidR="00E4162E">
        <w:t>1.</w:t>
      </w:r>
      <w:r>
        <w:t>5 Profile Page</w:t>
      </w:r>
    </w:p>
    <w:p w14:paraId="2AE8E92C" w14:textId="77777777" w:rsidR="00AD6008" w:rsidRPr="00AD6008" w:rsidRDefault="00AD6008" w:rsidP="00AD6008"/>
    <w:p w14:paraId="44460EF5" w14:textId="77777777" w:rsidR="00AD6008" w:rsidRPr="00AD6008" w:rsidRDefault="00AD6008" w:rsidP="00AD6008"/>
    <w:p w14:paraId="4EB89BE7" w14:textId="77777777" w:rsidR="00AD6008" w:rsidRPr="00AD6008" w:rsidRDefault="00AD6008" w:rsidP="00AD6008"/>
    <w:p w14:paraId="1B41D106" w14:textId="77777777" w:rsidR="00AD6008" w:rsidRPr="00AD6008" w:rsidRDefault="00AD6008" w:rsidP="00AD6008"/>
    <w:p w14:paraId="46FCA06E" w14:textId="77777777" w:rsidR="00AD6008" w:rsidRPr="00AD6008" w:rsidRDefault="00AD6008" w:rsidP="00AD6008"/>
    <w:p w14:paraId="64A38037" w14:textId="77777777" w:rsidR="00AD6008" w:rsidRPr="00AD6008" w:rsidRDefault="00AD6008" w:rsidP="00AD6008"/>
    <w:p w14:paraId="6F7A992A" w14:textId="77777777" w:rsidR="00AD6008" w:rsidRPr="00AD6008" w:rsidRDefault="00AD6008" w:rsidP="00AD6008"/>
    <w:p w14:paraId="4D52E2A2" w14:textId="77777777" w:rsidR="00AD6008" w:rsidRPr="00AD6008" w:rsidRDefault="00AD6008" w:rsidP="00AD6008"/>
    <w:p w14:paraId="7FCD3CC9" w14:textId="77777777" w:rsidR="00AD6008" w:rsidRDefault="00AD6008" w:rsidP="00AD6008"/>
    <w:p w14:paraId="7FA1E659" w14:textId="2450ECC1" w:rsidR="00AD6008" w:rsidRDefault="00A85913" w:rsidP="00AD6008">
      <w:pPr>
        <w:tabs>
          <w:tab w:val="left" w:pos="3732"/>
        </w:tabs>
      </w:pPr>
      <w:r>
        <w:tab/>
        <w:t>Fig : 4.</w:t>
      </w:r>
      <w:r w:rsidR="00E4162E">
        <w:t>1.</w:t>
      </w:r>
      <w:r>
        <w:t>6 Signup Page</w:t>
      </w:r>
    </w:p>
    <w:p w14:paraId="010EE3F0" w14:textId="77777777" w:rsidR="00AD6008" w:rsidRDefault="00AD6008" w:rsidP="00AD6008">
      <w:pPr>
        <w:tabs>
          <w:tab w:val="left" w:pos="3732"/>
        </w:tabs>
      </w:pPr>
    </w:p>
    <w:p w14:paraId="334B2E8D" w14:textId="77777777" w:rsidR="00211695" w:rsidRDefault="00211695" w:rsidP="00AD6008">
      <w:pPr>
        <w:tabs>
          <w:tab w:val="left" w:pos="3732"/>
        </w:tabs>
      </w:pPr>
    </w:p>
    <w:p w14:paraId="6645B22F" w14:textId="77777777" w:rsidR="00211695" w:rsidRDefault="00211695" w:rsidP="00AD6008">
      <w:pPr>
        <w:tabs>
          <w:tab w:val="left" w:pos="3732"/>
        </w:tabs>
      </w:pPr>
    </w:p>
    <w:p w14:paraId="1AD1AE0C" w14:textId="77777777" w:rsidR="00211695" w:rsidRDefault="00211695" w:rsidP="00AD6008">
      <w:pPr>
        <w:tabs>
          <w:tab w:val="left" w:pos="3732"/>
        </w:tabs>
      </w:pPr>
    </w:p>
    <w:p w14:paraId="790ED2FB" w14:textId="43C8CA44" w:rsidR="00211695" w:rsidRPr="009757EB" w:rsidRDefault="00E4162E" w:rsidP="00211695">
      <w:pPr>
        <w:pStyle w:val="subtitle2forfrontpages"/>
        <w:tabs>
          <w:tab w:val="left" w:pos="6948"/>
        </w:tabs>
        <w:jc w:val="both"/>
        <w:rPr>
          <w:sz w:val="32"/>
          <w:szCs w:val="20"/>
        </w:rPr>
      </w:pPr>
      <w:r>
        <w:rPr>
          <w:noProof/>
        </w:rPr>
        <w:lastRenderedPageBreak/>
        <w:pict w14:anchorId="4C8B584E">
          <v:shape id="_x0000_s1046" type="#_x0000_t75" style="position:absolute;left:0;text-align:left;margin-left:69.6pt;margin-top:43.85pt;width:283.45pt;height:185.2pt;z-index:19;visibility:visible">
            <v:imagedata r:id="rId37" o:title=""/>
            <w10:wrap type="square"/>
          </v:shape>
        </w:pict>
      </w:r>
      <w:r w:rsidR="00A85913" w:rsidRPr="009757EB">
        <w:rPr>
          <w:sz w:val="32"/>
          <w:szCs w:val="20"/>
        </w:rPr>
        <w:t>4.1.2 Database table</w:t>
      </w:r>
    </w:p>
    <w:p w14:paraId="08915002" w14:textId="77777777" w:rsidR="00E4162E" w:rsidRDefault="00E4162E" w:rsidP="00211695">
      <w:pPr>
        <w:pStyle w:val="subtitle2forfrontpages"/>
        <w:tabs>
          <w:tab w:val="left" w:pos="6948"/>
        </w:tabs>
        <w:jc w:val="both"/>
        <w:rPr>
          <w:sz w:val="24"/>
          <w:szCs w:val="16"/>
        </w:rPr>
      </w:pPr>
    </w:p>
    <w:p w14:paraId="11BB6C9F" w14:textId="77777777" w:rsidR="00E4162E" w:rsidRDefault="00E4162E" w:rsidP="00211695">
      <w:pPr>
        <w:pStyle w:val="subtitle2forfrontpages"/>
        <w:tabs>
          <w:tab w:val="left" w:pos="6948"/>
        </w:tabs>
        <w:jc w:val="both"/>
        <w:rPr>
          <w:sz w:val="24"/>
          <w:szCs w:val="16"/>
        </w:rPr>
      </w:pPr>
    </w:p>
    <w:p w14:paraId="44E68EB3" w14:textId="77777777" w:rsidR="00E4162E" w:rsidRDefault="00E4162E" w:rsidP="00211695">
      <w:pPr>
        <w:pStyle w:val="subtitle2forfrontpages"/>
        <w:tabs>
          <w:tab w:val="left" w:pos="6948"/>
        </w:tabs>
        <w:jc w:val="both"/>
        <w:rPr>
          <w:sz w:val="24"/>
          <w:szCs w:val="16"/>
        </w:rPr>
      </w:pPr>
    </w:p>
    <w:p w14:paraId="1DBEB30A" w14:textId="77777777" w:rsidR="00E4162E" w:rsidRDefault="00E4162E" w:rsidP="00211695">
      <w:pPr>
        <w:pStyle w:val="subtitle2forfrontpages"/>
        <w:tabs>
          <w:tab w:val="left" w:pos="6948"/>
        </w:tabs>
        <w:jc w:val="both"/>
        <w:rPr>
          <w:sz w:val="24"/>
          <w:szCs w:val="16"/>
        </w:rPr>
      </w:pPr>
    </w:p>
    <w:p w14:paraId="3E1465AE" w14:textId="77777777" w:rsidR="00E4162E" w:rsidRDefault="00E4162E" w:rsidP="00211695">
      <w:pPr>
        <w:pStyle w:val="subtitle2forfrontpages"/>
        <w:tabs>
          <w:tab w:val="left" w:pos="6948"/>
        </w:tabs>
        <w:jc w:val="both"/>
        <w:rPr>
          <w:sz w:val="24"/>
          <w:szCs w:val="16"/>
        </w:rPr>
      </w:pPr>
    </w:p>
    <w:p w14:paraId="646E677E" w14:textId="77777777" w:rsidR="00E4162E" w:rsidRDefault="00E4162E" w:rsidP="00211695">
      <w:pPr>
        <w:pStyle w:val="subtitle2forfrontpages"/>
        <w:tabs>
          <w:tab w:val="left" w:pos="6948"/>
        </w:tabs>
        <w:jc w:val="both"/>
        <w:rPr>
          <w:sz w:val="24"/>
          <w:szCs w:val="16"/>
        </w:rPr>
      </w:pPr>
    </w:p>
    <w:p w14:paraId="620FFC3B" w14:textId="77777777" w:rsidR="00E4162E" w:rsidRDefault="00E4162E" w:rsidP="00211695">
      <w:pPr>
        <w:pStyle w:val="subtitle2forfrontpages"/>
        <w:tabs>
          <w:tab w:val="left" w:pos="6948"/>
        </w:tabs>
        <w:jc w:val="both"/>
        <w:rPr>
          <w:sz w:val="24"/>
          <w:szCs w:val="16"/>
        </w:rPr>
      </w:pPr>
    </w:p>
    <w:p w14:paraId="7B80E4F5" w14:textId="77777777" w:rsidR="00E4162E" w:rsidRDefault="00E4162E" w:rsidP="00211695">
      <w:pPr>
        <w:pStyle w:val="subtitle2forfrontpages"/>
        <w:tabs>
          <w:tab w:val="left" w:pos="6948"/>
        </w:tabs>
        <w:jc w:val="both"/>
        <w:rPr>
          <w:sz w:val="24"/>
          <w:szCs w:val="16"/>
        </w:rPr>
      </w:pPr>
    </w:p>
    <w:p w14:paraId="25094FC5" w14:textId="63C2D3C0" w:rsidR="00211695" w:rsidRPr="00E4162E" w:rsidRDefault="00E4162E" w:rsidP="00211695">
      <w:pPr>
        <w:pStyle w:val="subtitle2forfrontpages"/>
        <w:tabs>
          <w:tab w:val="left" w:pos="6948"/>
        </w:tabs>
        <w:jc w:val="both"/>
        <w:rPr>
          <w:b w:val="0"/>
          <w:bCs/>
          <w:sz w:val="24"/>
          <w:szCs w:val="16"/>
        </w:rPr>
      </w:pPr>
      <w:r>
        <w:rPr>
          <w:noProof/>
        </w:rPr>
        <w:pict w14:anchorId="18C77FEE">
          <v:shape id="_x0000_s1047" type="#_x0000_t75" style="position:absolute;left:0;text-align:left;margin-left:73.2pt;margin-top:30pt;width:283.45pt;height:209.5pt;z-index:20;visibility:visible">
            <v:imagedata r:id="rId38" o:title=""/>
            <w10:wrap type="square"/>
          </v:shape>
        </w:pict>
      </w:r>
      <w:r>
        <w:rPr>
          <w:sz w:val="24"/>
          <w:szCs w:val="16"/>
        </w:rPr>
        <w:t xml:space="preserve">                                                  </w:t>
      </w:r>
      <w:r w:rsidRPr="00E4162E">
        <w:rPr>
          <w:b w:val="0"/>
          <w:bCs/>
          <w:sz w:val="24"/>
          <w:szCs w:val="16"/>
        </w:rPr>
        <w:t>Fig 4.2.1</w:t>
      </w:r>
      <w:r w:rsidR="00A85913" w:rsidRPr="00E4162E">
        <w:rPr>
          <w:b w:val="0"/>
          <w:bCs/>
          <w:sz w:val="24"/>
          <w:szCs w:val="16"/>
        </w:rPr>
        <w:t xml:space="preserve"> Access Token</w:t>
      </w:r>
    </w:p>
    <w:p w14:paraId="412CF767" w14:textId="77777777" w:rsidR="00E4162E" w:rsidRDefault="00E4162E" w:rsidP="00211695">
      <w:pPr>
        <w:pStyle w:val="subtitle2forfrontpages"/>
        <w:tabs>
          <w:tab w:val="left" w:pos="6948"/>
        </w:tabs>
        <w:jc w:val="both"/>
        <w:rPr>
          <w:sz w:val="24"/>
          <w:szCs w:val="16"/>
        </w:rPr>
      </w:pPr>
    </w:p>
    <w:p w14:paraId="4DDF3507" w14:textId="77777777" w:rsidR="00E4162E" w:rsidRDefault="00E4162E" w:rsidP="00211695">
      <w:pPr>
        <w:pStyle w:val="subtitle2forfrontpages"/>
        <w:tabs>
          <w:tab w:val="left" w:pos="6948"/>
        </w:tabs>
        <w:jc w:val="both"/>
        <w:rPr>
          <w:sz w:val="24"/>
          <w:szCs w:val="16"/>
        </w:rPr>
      </w:pPr>
    </w:p>
    <w:p w14:paraId="7B3D0EC9" w14:textId="77777777" w:rsidR="00E4162E" w:rsidRDefault="00E4162E" w:rsidP="00211695">
      <w:pPr>
        <w:pStyle w:val="subtitle2forfrontpages"/>
        <w:tabs>
          <w:tab w:val="left" w:pos="6948"/>
        </w:tabs>
        <w:jc w:val="both"/>
        <w:rPr>
          <w:sz w:val="24"/>
          <w:szCs w:val="16"/>
        </w:rPr>
      </w:pPr>
    </w:p>
    <w:p w14:paraId="25B9FED2" w14:textId="77777777" w:rsidR="00E4162E" w:rsidRDefault="00E4162E" w:rsidP="00211695">
      <w:pPr>
        <w:pStyle w:val="subtitle2forfrontpages"/>
        <w:tabs>
          <w:tab w:val="left" w:pos="6948"/>
        </w:tabs>
        <w:jc w:val="both"/>
        <w:rPr>
          <w:sz w:val="24"/>
          <w:szCs w:val="16"/>
        </w:rPr>
      </w:pPr>
    </w:p>
    <w:p w14:paraId="7F3F4328" w14:textId="77777777" w:rsidR="00E4162E" w:rsidRDefault="00E4162E" w:rsidP="00211695">
      <w:pPr>
        <w:pStyle w:val="subtitle2forfrontpages"/>
        <w:tabs>
          <w:tab w:val="left" w:pos="6948"/>
        </w:tabs>
        <w:jc w:val="both"/>
        <w:rPr>
          <w:sz w:val="24"/>
          <w:szCs w:val="16"/>
        </w:rPr>
      </w:pPr>
    </w:p>
    <w:p w14:paraId="5E27D08F" w14:textId="77777777" w:rsidR="00E4162E" w:rsidRDefault="00E4162E" w:rsidP="00211695">
      <w:pPr>
        <w:pStyle w:val="subtitle2forfrontpages"/>
        <w:tabs>
          <w:tab w:val="left" w:pos="6948"/>
        </w:tabs>
        <w:jc w:val="both"/>
        <w:rPr>
          <w:sz w:val="24"/>
          <w:szCs w:val="16"/>
        </w:rPr>
      </w:pPr>
    </w:p>
    <w:p w14:paraId="0FC748E0" w14:textId="77777777" w:rsidR="00E4162E" w:rsidRDefault="00E4162E" w:rsidP="00211695">
      <w:pPr>
        <w:pStyle w:val="subtitle2forfrontpages"/>
        <w:tabs>
          <w:tab w:val="left" w:pos="6948"/>
        </w:tabs>
        <w:jc w:val="both"/>
        <w:rPr>
          <w:sz w:val="24"/>
          <w:szCs w:val="16"/>
        </w:rPr>
      </w:pPr>
    </w:p>
    <w:p w14:paraId="16C780F2" w14:textId="7EAA7BE2" w:rsidR="00E4162E" w:rsidRDefault="00E4162E" w:rsidP="00211695">
      <w:pPr>
        <w:pStyle w:val="subtitle2forfrontpages"/>
        <w:tabs>
          <w:tab w:val="left" w:pos="6948"/>
        </w:tabs>
        <w:jc w:val="both"/>
        <w:rPr>
          <w:sz w:val="24"/>
          <w:szCs w:val="16"/>
        </w:rPr>
      </w:pPr>
    </w:p>
    <w:p w14:paraId="6D5F813D" w14:textId="77777777" w:rsidR="00E4162E" w:rsidRDefault="00E4162E" w:rsidP="00211695">
      <w:pPr>
        <w:pStyle w:val="subtitle2forfrontpages"/>
        <w:tabs>
          <w:tab w:val="left" w:pos="6948"/>
        </w:tabs>
        <w:jc w:val="both"/>
        <w:rPr>
          <w:sz w:val="24"/>
          <w:szCs w:val="16"/>
        </w:rPr>
      </w:pPr>
    </w:p>
    <w:p w14:paraId="7145FA93" w14:textId="40ED8CFD" w:rsidR="00211695" w:rsidRPr="00E4162E" w:rsidRDefault="00E4162E" w:rsidP="00211695">
      <w:pPr>
        <w:pStyle w:val="subtitle2forfrontpages"/>
        <w:tabs>
          <w:tab w:val="left" w:pos="6948"/>
        </w:tabs>
        <w:jc w:val="both"/>
        <w:rPr>
          <w:b w:val="0"/>
          <w:bCs/>
          <w:sz w:val="24"/>
          <w:szCs w:val="16"/>
        </w:rPr>
      </w:pPr>
      <w:r>
        <w:rPr>
          <w:sz w:val="24"/>
          <w:szCs w:val="16"/>
        </w:rPr>
        <w:t xml:space="preserve">                                                    </w:t>
      </w:r>
      <w:r>
        <w:rPr>
          <w:b w:val="0"/>
          <w:bCs/>
          <w:sz w:val="24"/>
          <w:szCs w:val="16"/>
        </w:rPr>
        <w:t xml:space="preserve">Fig 4.2.2 </w:t>
      </w:r>
      <w:r w:rsidR="00A85913" w:rsidRPr="00E4162E">
        <w:rPr>
          <w:b w:val="0"/>
          <w:bCs/>
          <w:sz w:val="24"/>
          <w:szCs w:val="16"/>
        </w:rPr>
        <w:t>Feedback Schema</w:t>
      </w:r>
    </w:p>
    <w:p w14:paraId="24AADA95" w14:textId="06A42F9A" w:rsidR="00211695" w:rsidRPr="003E3526" w:rsidRDefault="00211695" w:rsidP="00211695">
      <w:pPr>
        <w:pStyle w:val="subtitle2forfrontpages"/>
        <w:tabs>
          <w:tab w:val="left" w:pos="6948"/>
        </w:tabs>
        <w:jc w:val="both"/>
        <w:rPr>
          <w:sz w:val="24"/>
          <w:szCs w:val="16"/>
        </w:rPr>
      </w:pPr>
    </w:p>
    <w:p w14:paraId="49903F4D" w14:textId="77777777" w:rsidR="00211695" w:rsidRDefault="00211695" w:rsidP="00211695">
      <w:pPr>
        <w:pStyle w:val="subtitle2forfrontpages"/>
        <w:tabs>
          <w:tab w:val="left" w:pos="6948"/>
        </w:tabs>
        <w:jc w:val="both"/>
        <w:rPr>
          <w:sz w:val="24"/>
          <w:szCs w:val="16"/>
        </w:rPr>
      </w:pPr>
    </w:p>
    <w:p w14:paraId="3DD93727" w14:textId="77777777" w:rsidR="00211695" w:rsidRDefault="00211695" w:rsidP="00211695">
      <w:pPr>
        <w:pStyle w:val="subtitle2forfrontpages"/>
        <w:tabs>
          <w:tab w:val="left" w:pos="6948"/>
        </w:tabs>
        <w:jc w:val="both"/>
        <w:rPr>
          <w:sz w:val="24"/>
          <w:szCs w:val="16"/>
        </w:rPr>
      </w:pPr>
    </w:p>
    <w:p w14:paraId="5125A643" w14:textId="77777777" w:rsidR="00211695" w:rsidRDefault="00211695" w:rsidP="00211695">
      <w:pPr>
        <w:pStyle w:val="subtitle2forfrontpages"/>
        <w:tabs>
          <w:tab w:val="left" w:pos="6948"/>
        </w:tabs>
        <w:jc w:val="both"/>
        <w:rPr>
          <w:sz w:val="24"/>
          <w:szCs w:val="16"/>
        </w:rPr>
      </w:pPr>
    </w:p>
    <w:p w14:paraId="2C68430A" w14:textId="77777777" w:rsidR="00211695" w:rsidRDefault="00211695" w:rsidP="00211695">
      <w:pPr>
        <w:pStyle w:val="subtitle2forfrontpages"/>
        <w:tabs>
          <w:tab w:val="left" w:pos="6948"/>
        </w:tabs>
        <w:jc w:val="both"/>
        <w:rPr>
          <w:sz w:val="24"/>
          <w:szCs w:val="16"/>
        </w:rPr>
      </w:pPr>
    </w:p>
    <w:p w14:paraId="36E0A349" w14:textId="625358C3" w:rsidR="00211695" w:rsidRDefault="00E4162E" w:rsidP="00211695">
      <w:pPr>
        <w:pStyle w:val="subtitle2forfrontpages"/>
        <w:tabs>
          <w:tab w:val="left" w:pos="6948"/>
        </w:tabs>
        <w:jc w:val="both"/>
        <w:rPr>
          <w:sz w:val="24"/>
          <w:szCs w:val="16"/>
        </w:rPr>
      </w:pPr>
      <w:r>
        <w:rPr>
          <w:noProof/>
        </w:rPr>
        <w:lastRenderedPageBreak/>
        <w:pict w14:anchorId="38838DE6">
          <v:shape id="_x0000_s1048" type="#_x0000_t75" style="position:absolute;left:0;text-align:left;margin-left:70.85pt;margin-top:.65pt;width:283.45pt;height:190.5pt;z-index:21;visibility:visible">
            <v:imagedata r:id="rId39" o:title=""/>
            <w10:wrap type="square"/>
          </v:shape>
        </w:pict>
      </w:r>
    </w:p>
    <w:p w14:paraId="62E4FA63" w14:textId="77777777" w:rsidR="00211695" w:rsidRDefault="00211695" w:rsidP="00211695">
      <w:pPr>
        <w:pStyle w:val="subtitle2forfrontpages"/>
        <w:tabs>
          <w:tab w:val="left" w:pos="6948"/>
        </w:tabs>
        <w:jc w:val="both"/>
        <w:rPr>
          <w:sz w:val="24"/>
          <w:szCs w:val="16"/>
        </w:rPr>
      </w:pPr>
    </w:p>
    <w:p w14:paraId="0566A420" w14:textId="77777777" w:rsidR="00211695" w:rsidRDefault="00211695" w:rsidP="00211695">
      <w:pPr>
        <w:pStyle w:val="subtitle2forfrontpages"/>
        <w:tabs>
          <w:tab w:val="left" w:pos="6948"/>
        </w:tabs>
        <w:jc w:val="both"/>
        <w:rPr>
          <w:sz w:val="24"/>
          <w:szCs w:val="16"/>
        </w:rPr>
      </w:pPr>
    </w:p>
    <w:p w14:paraId="4DB31247" w14:textId="77777777" w:rsidR="00211695" w:rsidRDefault="00211695" w:rsidP="00211695">
      <w:pPr>
        <w:pStyle w:val="subtitle2forfrontpages"/>
        <w:tabs>
          <w:tab w:val="left" w:pos="6948"/>
        </w:tabs>
        <w:jc w:val="both"/>
        <w:rPr>
          <w:sz w:val="24"/>
          <w:szCs w:val="16"/>
        </w:rPr>
      </w:pPr>
    </w:p>
    <w:p w14:paraId="69D0FF8A" w14:textId="77777777" w:rsidR="00211695" w:rsidRDefault="00211695" w:rsidP="00211695">
      <w:pPr>
        <w:pStyle w:val="subtitle2forfrontpages"/>
        <w:tabs>
          <w:tab w:val="left" w:pos="6948"/>
        </w:tabs>
        <w:jc w:val="both"/>
        <w:rPr>
          <w:sz w:val="24"/>
          <w:szCs w:val="16"/>
        </w:rPr>
      </w:pPr>
    </w:p>
    <w:p w14:paraId="11E8317E" w14:textId="77777777" w:rsidR="00211695" w:rsidRDefault="00211695" w:rsidP="00211695">
      <w:pPr>
        <w:pStyle w:val="subtitle2forfrontpages"/>
        <w:tabs>
          <w:tab w:val="left" w:pos="6948"/>
        </w:tabs>
        <w:jc w:val="both"/>
        <w:rPr>
          <w:sz w:val="24"/>
          <w:szCs w:val="16"/>
        </w:rPr>
      </w:pPr>
    </w:p>
    <w:p w14:paraId="4772DC1B" w14:textId="32812BCC" w:rsidR="00211695" w:rsidRDefault="00211695" w:rsidP="00211695">
      <w:pPr>
        <w:pStyle w:val="subtitle2forfrontpages"/>
        <w:tabs>
          <w:tab w:val="left" w:pos="6948"/>
        </w:tabs>
        <w:jc w:val="both"/>
        <w:rPr>
          <w:sz w:val="24"/>
          <w:szCs w:val="16"/>
        </w:rPr>
      </w:pPr>
    </w:p>
    <w:p w14:paraId="207A0DB9" w14:textId="77777777" w:rsidR="00E4162E" w:rsidRDefault="00E4162E" w:rsidP="00211695">
      <w:pPr>
        <w:pStyle w:val="subtitle2forfrontpages"/>
        <w:tabs>
          <w:tab w:val="left" w:pos="6948"/>
        </w:tabs>
        <w:jc w:val="both"/>
        <w:rPr>
          <w:sz w:val="24"/>
          <w:szCs w:val="16"/>
        </w:rPr>
      </w:pPr>
    </w:p>
    <w:p w14:paraId="1C72C417" w14:textId="6ABD011D" w:rsidR="00211695" w:rsidRPr="00E4162E" w:rsidRDefault="00E4162E" w:rsidP="00211695">
      <w:pPr>
        <w:pStyle w:val="subtitle2forfrontpages"/>
        <w:tabs>
          <w:tab w:val="left" w:pos="6948"/>
        </w:tabs>
        <w:jc w:val="both"/>
        <w:rPr>
          <w:b w:val="0"/>
          <w:bCs/>
          <w:sz w:val="24"/>
          <w:szCs w:val="16"/>
        </w:rPr>
      </w:pPr>
      <w:r>
        <w:rPr>
          <w:noProof/>
        </w:rPr>
        <w:pict w14:anchorId="29E7927D">
          <v:shape id="_x0000_s1049" type="#_x0000_t75" style="position:absolute;left:0;text-align:left;margin-left:74.4pt;margin-top:29.65pt;width:283.45pt;height:303.65pt;z-index:22;visibility:visible">
            <v:imagedata r:id="rId40" o:title=""/>
            <w10:wrap type="square"/>
          </v:shape>
        </w:pict>
      </w:r>
      <w:r>
        <w:rPr>
          <w:b w:val="0"/>
          <w:bCs/>
          <w:sz w:val="24"/>
          <w:szCs w:val="16"/>
        </w:rPr>
        <w:t xml:space="preserve">                                      </w:t>
      </w:r>
      <w:r w:rsidRPr="00E4162E">
        <w:rPr>
          <w:b w:val="0"/>
          <w:bCs/>
          <w:sz w:val="24"/>
          <w:szCs w:val="16"/>
        </w:rPr>
        <w:t>Fig 4.2.3</w:t>
      </w:r>
      <w:r w:rsidR="00A85913" w:rsidRPr="00E4162E">
        <w:rPr>
          <w:b w:val="0"/>
          <w:bCs/>
          <w:sz w:val="24"/>
          <w:szCs w:val="16"/>
        </w:rPr>
        <w:t xml:space="preserve"> Verification token schema</w:t>
      </w:r>
    </w:p>
    <w:p w14:paraId="79D95662" w14:textId="77777777" w:rsidR="00211695" w:rsidRDefault="00211695" w:rsidP="00211695">
      <w:pPr>
        <w:pStyle w:val="subtitle2forfrontpages"/>
        <w:tabs>
          <w:tab w:val="left" w:pos="6948"/>
        </w:tabs>
        <w:jc w:val="both"/>
        <w:rPr>
          <w:sz w:val="24"/>
          <w:szCs w:val="16"/>
        </w:rPr>
      </w:pPr>
    </w:p>
    <w:p w14:paraId="21D3D800" w14:textId="77777777" w:rsidR="00211695" w:rsidRDefault="00211695" w:rsidP="00211695">
      <w:pPr>
        <w:pStyle w:val="subtitle2forfrontpages"/>
        <w:tabs>
          <w:tab w:val="left" w:pos="6948"/>
        </w:tabs>
        <w:jc w:val="both"/>
        <w:rPr>
          <w:sz w:val="24"/>
          <w:szCs w:val="16"/>
        </w:rPr>
      </w:pPr>
    </w:p>
    <w:p w14:paraId="57124F24" w14:textId="77777777" w:rsidR="00211695" w:rsidRDefault="00211695" w:rsidP="00211695">
      <w:pPr>
        <w:pStyle w:val="subtitle2forfrontpages"/>
        <w:tabs>
          <w:tab w:val="left" w:pos="6948"/>
        </w:tabs>
        <w:jc w:val="both"/>
        <w:rPr>
          <w:sz w:val="24"/>
          <w:szCs w:val="16"/>
        </w:rPr>
      </w:pPr>
    </w:p>
    <w:p w14:paraId="7472FB6E" w14:textId="77777777" w:rsidR="00211695" w:rsidRDefault="00211695" w:rsidP="00211695">
      <w:pPr>
        <w:pStyle w:val="subtitle2forfrontpages"/>
        <w:tabs>
          <w:tab w:val="left" w:pos="6948"/>
        </w:tabs>
        <w:jc w:val="both"/>
        <w:rPr>
          <w:sz w:val="24"/>
          <w:szCs w:val="16"/>
        </w:rPr>
      </w:pPr>
    </w:p>
    <w:p w14:paraId="7A24A59E" w14:textId="77777777" w:rsidR="00211695" w:rsidRDefault="00211695" w:rsidP="00211695">
      <w:pPr>
        <w:pStyle w:val="subtitle2forfrontpages"/>
        <w:tabs>
          <w:tab w:val="left" w:pos="6948"/>
        </w:tabs>
        <w:jc w:val="both"/>
        <w:rPr>
          <w:sz w:val="24"/>
          <w:szCs w:val="16"/>
        </w:rPr>
      </w:pPr>
    </w:p>
    <w:p w14:paraId="6AF28593" w14:textId="77777777" w:rsidR="00211695" w:rsidRDefault="00211695" w:rsidP="00211695">
      <w:pPr>
        <w:pStyle w:val="subtitle2forfrontpages"/>
        <w:tabs>
          <w:tab w:val="left" w:pos="6948"/>
        </w:tabs>
        <w:jc w:val="both"/>
        <w:rPr>
          <w:sz w:val="24"/>
          <w:szCs w:val="16"/>
        </w:rPr>
      </w:pPr>
    </w:p>
    <w:p w14:paraId="74FB36E2" w14:textId="77777777" w:rsidR="00211695" w:rsidRDefault="00211695" w:rsidP="00211695">
      <w:pPr>
        <w:pStyle w:val="subtitle2forfrontpages"/>
        <w:tabs>
          <w:tab w:val="left" w:pos="6948"/>
        </w:tabs>
        <w:jc w:val="both"/>
        <w:rPr>
          <w:sz w:val="24"/>
          <w:szCs w:val="16"/>
        </w:rPr>
      </w:pPr>
    </w:p>
    <w:p w14:paraId="64757E40" w14:textId="6FE095BE" w:rsidR="00211695" w:rsidRDefault="00211695" w:rsidP="00211695">
      <w:pPr>
        <w:pStyle w:val="subtitle2forfrontpages"/>
        <w:tabs>
          <w:tab w:val="left" w:pos="6948"/>
        </w:tabs>
        <w:jc w:val="both"/>
        <w:rPr>
          <w:sz w:val="24"/>
          <w:szCs w:val="16"/>
        </w:rPr>
      </w:pPr>
    </w:p>
    <w:p w14:paraId="15DD7C8F" w14:textId="6D002807" w:rsidR="00E4162E" w:rsidRDefault="00E4162E" w:rsidP="00211695">
      <w:pPr>
        <w:pStyle w:val="subtitle2forfrontpages"/>
        <w:tabs>
          <w:tab w:val="left" w:pos="6948"/>
        </w:tabs>
        <w:jc w:val="both"/>
        <w:rPr>
          <w:sz w:val="24"/>
          <w:szCs w:val="16"/>
        </w:rPr>
      </w:pPr>
    </w:p>
    <w:p w14:paraId="3A0C8995" w14:textId="0E06E87B" w:rsidR="00E4162E" w:rsidRDefault="00E4162E" w:rsidP="00211695">
      <w:pPr>
        <w:pStyle w:val="subtitle2forfrontpages"/>
        <w:tabs>
          <w:tab w:val="left" w:pos="6948"/>
        </w:tabs>
        <w:jc w:val="both"/>
        <w:rPr>
          <w:sz w:val="24"/>
          <w:szCs w:val="16"/>
        </w:rPr>
      </w:pPr>
    </w:p>
    <w:p w14:paraId="3A1177DF" w14:textId="4B3080E6" w:rsidR="00E4162E" w:rsidRDefault="00E4162E" w:rsidP="00211695">
      <w:pPr>
        <w:pStyle w:val="subtitle2forfrontpages"/>
        <w:tabs>
          <w:tab w:val="left" w:pos="6948"/>
        </w:tabs>
        <w:jc w:val="both"/>
        <w:rPr>
          <w:sz w:val="24"/>
          <w:szCs w:val="16"/>
        </w:rPr>
      </w:pPr>
    </w:p>
    <w:p w14:paraId="1ECDDE0F" w14:textId="77777777" w:rsidR="00E4162E" w:rsidRDefault="00E4162E" w:rsidP="00211695">
      <w:pPr>
        <w:pStyle w:val="subtitle2forfrontpages"/>
        <w:tabs>
          <w:tab w:val="left" w:pos="6948"/>
        </w:tabs>
        <w:jc w:val="both"/>
        <w:rPr>
          <w:sz w:val="24"/>
          <w:szCs w:val="16"/>
        </w:rPr>
      </w:pPr>
    </w:p>
    <w:p w14:paraId="0A794AB9" w14:textId="561B0611" w:rsidR="00211695" w:rsidRPr="00E4162E" w:rsidRDefault="00E4162E" w:rsidP="00211695">
      <w:pPr>
        <w:pStyle w:val="subtitle2forfrontpages"/>
        <w:tabs>
          <w:tab w:val="left" w:pos="6948"/>
        </w:tabs>
        <w:jc w:val="both"/>
        <w:rPr>
          <w:b w:val="0"/>
          <w:bCs/>
          <w:sz w:val="24"/>
          <w:szCs w:val="16"/>
        </w:rPr>
      </w:pPr>
      <w:r>
        <w:rPr>
          <w:b w:val="0"/>
          <w:bCs/>
          <w:sz w:val="24"/>
          <w:szCs w:val="16"/>
        </w:rPr>
        <w:t xml:space="preserve">                                              </w:t>
      </w:r>
      <w:r w:rsidRPr="00E4162E">
        <w:rPr>
          <w:b w:val="0"/>
          <w:bCs/>
          <w:sz w:val="24"/>
          <w:szCs w:val="16"/>
        </w:rPr>
        <w:t>Fig 4.2.4</w:t>
      </w:r>
      <w:r w:rsidR="00A85913" w:rsidRPr="00E4162E">
        <w:rPr>
          <w:b w:val="0"/>
          <w:bCs/>
          <w:sz w:val="24"/>
          <w:szCs w:val="16"/>
        </w:rPr>
        <w:t xml:space="preserve"> Product Schema</w:t>
      </w:r>
    </w:p>
    <w:p w14:paraId="6A345D24" w14:textId="31CB9918" w:rsidR="00211695" w:rsidRDefault="00211695" w:rsidP="00211695">
      <w:pPr>
        <w:pStyle w:val="subtitle2forfrontpages"/>
        <w:tabs>
          <w:tab w:val="left" w:pos="6948"/>
        </w:tabs>
        <w:jc w:val="both"/>
        <w:rPr>
          <w:sz w:val="24"/>
          <w:szCs w:val="16"/>
        </w:rPr>
      </w:pPr>
    </w:p>
    <w:p w14:paraId="75E62848" w14:textId="77777777" w:rsidR="00211695" w:rsidRDefault="00211695" w:rsidP="00211695">
      <w:pPr>
        <w:pStyle w:val="subtitle2forfrontpages"/>
        <w:tabs>
          <w:tab w:val="left" w:pos="6948"/>
        </w:tabs>
        <w:jc w:val="both"/>
        <w:rPr>
          <w:sz w:val="24"/>
          <w:szCs w:val="16"/>
        </w:rPr>
      </w:pPr>
    </w:p>
    <w:p w14:paraId="19A45C2D" w14:textId="77777777" w:rsidR="00211695" w:rsidRDefault="00211695" w:rsidP="00211695">
      <w:pPr>
        <w:pStyle w:val="subtitle2forfrontpages"/>
        <w:tabs>
          <w:tab w:val="left" w:pos="6948"/>
        </w:tabs>
        <w:jc w:val="both"/>
        <w:rPr>
          <w:sz w:val="24"/>
          <w:szCs w:val="16"/>
        </w:rPr>
      </w:pPr>
    </w:p>
    <w:p w14:paraId="5170F44D" w14:textId="7D7165C7" w:rsidR="00211695" w:rsidRDefault="00E4162E" w:rsidP="00211695">
      <w:pPr>
        <w:pStyle w:val="subtitle2forfrontpages"/>
        <w:tabs>
          <w:tab w:val="left" w:pos="6948"/>
        </w:tabs>
        <w:jc w:val="both"/>
        <w:rPr>
          <w:sz w:val="24"/>
          <w:szCs w:val="16"/>
        </w:rPr>
      </w:pPr>
      <w:r>
        <w:rPr>
          <w:noProof/>
        </w:rPr>
        <w:lastRenderedPageBreak/>
        <w:pict w14:anchorId="33EB8866">
          <v:shape id="_x0000_s1050" type="#_x0000_t75" style="position:absolute;left:0;text-align:left;margin-left:74.4pt;margin-top:-.2pt;width:283.45pt;height:241.65pt;z-index:23;visibility:visible">
            <v:imagedata r:id="rId41" o:title=""/>
            <w10:wrap type="square"/>
          </v:shape>
        </w:pict>
      </w:r>
    </w:p>
    <w:p w14:paraId="75591286" w14:textId="77777777" w:rsidR="00211695" w:rsidRDefault="00211695" w:rsidP="00211695">
      <w:pPr>
        <w:pStyle w:val="subtitle2forfrontpages"/>
        <w:tabs>
          <w:tab w:val="left" w:pos="6948"/>
        </w:tabs>
        <w:jc w:val="both"/>
        <w:rPr>
          <w:sz w:val="24"/>
          <w:szCs w:val="16"/>
        </w:rPr>
      </w:pPr>
    </w:p>
    <w:p w14:paraId="752895BD" w14:textId="77777777" w:rsidR="00211695" w:rsidRDefault="00211695" w:rsidP="00211695">
      <w:pPr>
        <w:pStyle w:val="subtitle2forfrontpages"/>
        <w:tabs>
          <w:tab w:val="left" w:pos="6948"/>
        </w:tabs>
        <w:jc w:val="both"/>
        <w:rPr>
          <w:sz w:val="24"/>
          <w:szCs w:val="16"/>
        </w:rPr>
      </w:pPr>
    </w:p>
    <w:p w14:paraId="1D2D39C0" w14:textId="025A7530" w:rsidR="0095380A" w:rsidRDefault="0095380A" w:rsidP="00211695">
      <w:pPr>
        <w:pStyle w:val="subtitle2forfrontpages"/>
        <w:tabs>
          <w:tab w:val="left" w:pos="6948"/>
        </w:tabs>
        <w:jc w:val="both"/>
        <w:rPr>
          <w:sz w:val="24"/>
          <w:szCs w:val="16"/>
        </w:rPr>
      </w:pPr>
    </w:p>
    <w:p w14:paraId="634E6982" w14:textId="52328D79" w:rsidR="00E4162E" w:rsidRDefault="00E4162E" w:rsidP="00211695">
      <w:pPr>
        <w:pStyle w:val="subtitle2forfrontpages"/>
        <w:tabs>
          <w:tab w:val="left" w:pos="6948"/>
        </w:tabs>
        <w:jc w:val="both"/>
        <w:rPr>
          <w:sz w:val="24"/>
          <w:szCs w:val="16"/>
        </w:rPr>
      </w:pPr>
    </w:p>
    <w:p w14:paraId="786A455A" w14:textId="1FF38B34" w:rsidR="00E4162E" w:rsidRDefault="00E4162E" w:rsidP="00211695">
      <w:pPr>
        <w:pStyle w:val="subtitle2forfrontpages"/>
        <w:tabs>
          <w:tab w:val="left" w:pos="6948"/>
        </w:tabs>
        <w:jc w:val="both"/>
        <w:rPr>
          <w:sz w:val="24"/>
          <w:szCs w:val="16"/>
        </w:rPr>
      </w:pPr>
    </w:p>
    <w:p w14:paraId="5D3006F5" w14:textId="1687C045" w:rsidR="00E4162E" w:rsidRDefault="00E4162E" w:rsidP="00211695">
      <w:pPr>
        <w:pStyle w:val="subtitle2forfrontpages"/>
        <w:tabs>
          <w:tab w:val="left" w:pos="6948"/>
        </w:tabs>
        <w:jc w:val="both"/>
        <w:rPr>
          <w:sz w:val="24"/>
          <w:szCs w:val="16"/>
        </w:rPr>
      </w:pPr>
    </w:p>
    <w:p w14:paraId="70E7D3AE" w14:textId="08B0B865" w:rsidR="00E4162E" w:rsidRDefault="00E4162E" w:rsidP="00211695">
      <w:pPr>
        <w:pStyle w:val="subtitle2forfrontpages"/>
        <w:tabs>
          <w:tab w:val="left" w:pos="6948"/>
        </w:tabs>
        <w:jc w:val="both"/>
        <w:rPr>
          <w:sz w:val="24"/>
          <w:szCs w:val="16"/>
        </w:rPr>
      </w:pPr>
    </w:p>
    <w:p w14:paraId="7E9EA9AB" w14:textId="27E0010E" w:rsidR="00E4162E" w:rsidRDefault="00E4162E" w:rsidP="00211695">
      <w:pPr>
        <w:pStyle w:val="subtitle2forfrontpages"/>
        <w:tabs>
          <w:tab w:val="left" w:pos="6948"/>
        </w:tabs>
        <w:jc w:val="both"/>
        <w:rPr>
          <w:sz w:val="24"/>
          <w:szCs w:val="16"/>
        </w:rPr>
      </w:pPr>
    </w:p>
    <w:p w14:paraId="57953A58" w14:textId="77777777" w:rsidR="00E4162E" w:rsidRDefault="00E4162E" w:rsidP="00211695">
      <w:pPr>
        <w:pStyle w:val="subtitle2forfrontpages"/>
        <w:tabs>
          <w:tab w:val="left" w:pos="6948"/>
        </w:tabs>
        <w:jc w:val="both"/>
        <w:rPr>
          <w:sz w:val="24"/>
          <w:szCs w:val="16"/>
        </w:rPr>
      </w:pPr>
    </w:p>
    <w:p w14:paraId="6B0D430E" w14:textId="22BBBFC8" w:rsidR="00211695" w:rsidRPr="00E4162E" w:rsidRDefault="00E4162E" w:rsidP="00211695">
      <w:pPr>
        <w:pStyle w:val="subtitle2forfrontpages"/>
        <w:tabs>
          <w:tab w:val="left" w:pos="6948"/>
        </w:tabs>
        <w:jc w:val="both"/>
        <w:rPr>
          <w:b w:val="0"/>
          <w:bCs/>
          <w:sz w:val="24"/>
          <w:szCs w:val="16"/>
        </w:rPr>
      </w:pPr>
      <w:r>
        <w:rPr>
          <w:noProof/>
        </w:rPr>
        <w:pict w14:anchorId="6DDC735D">
          <v:shape id="_x0000_s1051" type="#_x0000_t75" style="position:absolute;left:0;text-align:left;margin-left:80.4pt;margin-top:30.6pt;width:283.45pt;height:235.95pt;z-index:24;visibility:visible">
            <v:imagedata r:id="rId42" o:title=""/>
            <w10:wrap type="square"/>
          </v:shape>
        </w:pict>
      </w:r>
      <w:r>
        <w:rPr>
          <w:b w:val="0"/>
          <w:bCs/>
          <w:sz w:val="24"/>
          <w:szCs w:val="16"/>
        </w:rPr>
        <w:t xml:space="preserve">                                              </w:t>
      </w:r>
      <w:r w:rsidRPr="00E4162E">
        <w:rPr>
          <w:b w:val="0"/>
          <w:bCs/>
          <w:sz w:val="24"/>
          <w:szCs w:val="16"/>
        </w:rPr>
        <w:t>Fig 4.2.5</w:t>
      </w:r>
      <w:r w:rsidR="00A85913" w:rsidRPr="00E4162E">
        <w:rPr>
          <w:b w:val="0"/>
          <w:bCs/>
          <w:sz w:val="24"/>
          <w:szCs w:val="16"/>
        </w:rPr>
        <w:t xml:space="preserve"> User Model Schema</w:t>
      </w:r>
    </w:p>
    <w:p w14:paraId="76D254C9" w14:textId="556ACE19" w:rsidR="00211695" w:rsidRDefault="00211695" w:rsidP="00211695">
      <w:pPr>
        <w:pStyle w:val="subtitle2forfrontpages"/>
        <w:tabs>
          <w:tab w:val="left" w:pos="6948"/>
        </w:tabs>
        <w:jc w:val="both"/>
        <w:rPr>
          <w:sz w:val="24"/>
          <w:szCs w:val="16"/>
        </w:rPr>
      </w:pPr>
    </w:p>
    <w:p w14:paraId="7E0BA804" w14:textId="77777777" w:rsidR="00211695" w:rsidRDefault="00211695" w:rsidP="00211695">
      <w:pPr>
        <w:pStyle w:val="subtitle2forfrontpages"/>
        <w:tabs>
          <w:tab w:val="left" w:pos="6948"/>
        </w:tabs>
        <w:jc w:val="both"/>
        <w:rPr>
          <w:sz w:val="24"/>
          <w:szCs w:val="16"/>
        </w:rPr>
      </w:pPr>
    </w:p>
    <w:p w14:paraId="20398B2E" w14:textId="77777777" w:rsidR="00211695" w:rsidRDefault="00211695" w:rsidP="00211695">
      <w:pPr>
        <w:pStyle w:val="subtitle2forfrontpages"/>
        <w:tabs>
          <w:tab w:val="left" w:pos="6948"/>
        </w:tabs>
        <w:jc w:val="both"/>
        <w:rPr>
          <w:sz w:val="24"/>
          <w:szCs w:val="16"/>
        </w:rPr>
      </w:pPr>
    </w:p>
    <w:p w14:paraId="5A9D2293" w14:textId="77777777" w:rsidR="00211695" w:rsidRDefault="00211695" w:rsidP="00211695">
      <w:pPr>
        <w:pStyle w:val="subtitle2forfrontpages"/>
        <w:tabs>
          <w:tab w:val="left" w:pos="6948"/>
        </w:tabs>
        <w:jc w:val="both"/>
        <w:rPr>
          <w:sz w:val="24"/>
          <w:szCs w:val="16"/>
        </w:rPr>
      </w:pPr>
    </w:p>
    <w:p w14:paraId="59444A73" w14:textId="77777777" w:rsidR="00211695" w:rsidRDefault="00211695" w:rsidP="00211695">
      <w:pPr>
        <w:pStyle w:val="subtitle2forfrontpages"/>
        <w:tabs>
          <w:tab w:val="left" w:pos="6948"/>
        </w:tabs>
        <w:jc w:val="both"/>
        <w:rPr>
          <w:sz w:val="24"/>
          <w:szCs w:val="16"/>
        </w:rPr>
      </w:pPr>
    </w:p>
    <w:p w14:paraId="2BE910F2" w14:textId="77777777" w:rsidR="00211695" w:rsidRDefault="00211695" w:rsidP="00211695">
      <w:pPr>
        <w:pStyle w:val="subtitle2forfrontpages"/>
        <w:tabs>
          <w:tab w:val="left" w:pos="6948"/>
        </w:tabs>
        <w:jc w:val="both"/>
        <w:rPr>
          <w:sz w:val="24"/>
          <w:szCs w:val="16"/>
        </w:rPr>
      </w:pPr>
    </w:p>
    <w:p w14:paraId="273BCE5C" w14:textId="77777777" w:rsidR="00211695" w:rsidRDefault="00211695" w:rsidP="00211695">
      <w:pPr>
        <w:pStyle w:val="subtitle2forfrontpages"/>
        <w:tabs>
          <w:tab w:val="left" w:pos="6948"/>
        </w:tabs>
        <w:jc w:val="both"/>
        <w:rPr>
          <w:sz w:val="24"/>
          <w:szCs w:val="16"/>
        </w:rPr>
      </w:pPr>
    </w:p>
    <w:p w14:paraId="3C686CF9" w14:textId="77777777" w:rsidR="00211695" w:rsidRDefault="00211695" w:rsidP="00211695">
      <w:pPr>
        <w:pStyle w:val="subtitle2forfrontpages"/>
        <w:tabs>
          <w:tab w:val="left" w:pos="6948"/>
        </w:tabs>
        <w:jc w:val="both"/>
        <w:rPr>
          <w:sz w:val="24"/>
          <w:szCs w:val="16"/>
        </w:rPr>
      </w:pPr>
    </w:p>
    <w:p w14:paraId="0D296639" w14:textId="77777777" w:rsidR="00211695" w:rsidRDefault="00211695" w:rsidP="00211695">
      <w:pPr>
        <w:pStyle w:val="subtitle2forfrontpages"/>
        <w:tabs>
          <w:tab w:val="left" w:pos="6948"/>
        </w:tabs>
        <w:jc w:val="both"/>
        <w:rPr>
          <w:sz w:val="24"/>
          <w:szCs w:val="16"/>
        </w:rPr>
      </w:pPr>
    </w:p>
    <w:p w14:paraId="0843636A" w14:textId="77777777" w:rsidR="00211695" w:rsidRDefault="00211695" w:rsidP="00211695">
      <w:pPr>
        <w:pStyle w:val="subtitle2forfrontpages"/>
        <w:tabs>
          <w:tab w:val="left" w:pos="6948"/>
        </w:tabs>
        <w:jc w:val="both"/>
        <w:rPr>
          <w:sz w:val="24"/>
          <w:szCs w:val="16"/>
        </w:rPr>
      </w:pPr>
    </w:p>
    <w:p w14:paraId="1C4990A8" w14:textId="5FEC1A34" w:rsidR="00211695" w:rsidRPr="00E4162E" w:rsidRDefault="00E4162E" w:rsidP="00211695">
      <w:pPr>
        <w:pStyle w:val="subtitle2forfrontpages"/>
        <w:tabs>
          <w:tab w:val="left" w:pos="6948"/>
        </w:tabs>
        <w:jc w:val="both"/>
        <w:rPr>
          <w:b w:val="0"/>
          <w:bCs/>
          <w:sz w:val="24"/>
          <w:szCs w:val="16"/>
        </w:rPr>
      </w:pPr>
      <w:r>
        <w:rPr>
          <w:b w:val="0"/>
          <w:bCs/>
          <w:sz w:val="24"/>
          <w:szCs w:val="16"/>
        </w:rPr>
        <w:t xml:space="preserve">                                               </w:t>
      </w:r>
      <w:r w:rsidRPr="00E4162E">
        <w:rPr>
          <w:b w:val="0"/>
          <w:bCs/>
          <w:sz w:val="24"/>
          <w:szCs w:val="16"/>
        </w:rPr>
        <w:t>Fig 4.2.6</w:t>
      </w:r>
      <w:r w:rsidR="00A85913" w:rsidRPr="00E4162E">
        <w:rPr>
          <w:b w:val="0"/>
          <w:bCs/>
          <w:sz w:val="24"/>
          <w:szCs w:val="16"/>
        </w:rPr>
        <w:t xml:space="preserve"> Reset Token Schema</w:t>
      </w:r>
    </w:p>
    <w:p w14:paraId="4D3F4AE2" w14:textId="11B6893E" w:rsidR="00211695" w:rsidRDefault="00211695" w:rsidP="00211695">
      <w:pPr>
        <w:pStyle w:val="subtitle2forfrontpages"/>
        <w:tabs>
          <w:tab w:val="left" w:pos="6948"/>
        </w:tabs>
        <w:jc w:val="both"/>
        <w:rPr>
          <w:sz w:val="24"/>
          <w:szCs w:val="16"/>
        </w:rPr>
      </w:pPr>
    </w:p>
    <w:p w14:paraId="10288F61" w14:textId="77777777" w:rsidR="00211695" w:rsidRDefault="00211695" w:rsidP="00211695">
      <w:pPr>
        <w:pStyle w:val="subtitle2forfrontpages"/>
        <w:tabs>
          <w:tab w:val="left" w:pos="6948"/>
        </w:tabs>
        <w:jc w:val="both"/>
        <w:rPr>
          <w:sz w:val="24"/>
          <w:szCs w:val="16"/>
        </w:rPr>
      </w:pPr>
    </w:p>
    <w:p w14:paraId="7F113674" w14:textId="77777777" w:rsidR="00211695" w:rsidRDefault="00211695" w:rsidP="00211695">
      <w:pPr>
        <w:pStyle w:val="subtitle2forfrontpages"/>
        <w:tabs>
          <w:tab w:val="left" w:pos="6948"/>
        </w:tabs>
        <w:jc w:val="both"/>
        <w:rPr>
          <w:sz w:val="24"/>
          <w:szCs w:val="16"/>
        </w:rPr>
      </w:pPr>
    </w:p>
    <w:p w14:paraId="52630583" w14:textId="0B160D0A" w:rsidR="00211695" w:rsidRDefault="00E4162E" w:rsidP="00211695">
      <w:pPr>
        <w:pStyle w:val="subtitle2forfrontpages"/>
        <w:tabs>
          <w:tab w:val="left" w:pos="6948"/>
        </w:tabs>
        <w:jc w:val="both"/>
        <w:rPr>
          <w:sz w:val="24"/>
          <w:szCs w:val="16"/>
        </w:rPr>
      </w:pPr>
      <w:r>
        <w:rPr>
          <w:noProof/>
        </w:rPr>
        <w:lastRenderedPageBreak/>
        <w:pict w14:anchorId="3D42AD79">
          <v:shape id="_x0000_s1052" type="#_x0000_t75" style="position:absolute;left:0;text-align:left;margin-left:74.4pt;margin-top:22.35pt;width:283.2pt;height:169.2pt;z-index:26;visibility:visible">
            <v:imagedata r:id="rId43" o:title=""/>
            <w10:wrap type="square"/>
          </v:shape>
        </w:pict>
      </w:r>
    </w:p>
    <w:p w14:paraId="3BD758B8" w14:textId="77777777" w:rsidR="00211695" w:rsidRDefault="00211695" w:rsidP="00211695">
      <w:pPr>
        <w:pStyle w:val="subtitle2forfrontpages"/>
        <w:tabs>
          <w:tab w:val="left" w:pos="6948"/>
        </w:tabs>
        <w:jc w:val="both"/>
        <w:rPr>
          <w:sz w:val="24"/>
          <w:szCs w:val="16"/>
        </w:rPr>
      </w:pPr>
    </w:p>
    <w:p w14:paraId="4F73546C" w14:textId="2985BFA6" w:rsidR="00211695" w:rsidRDefault="00211695" w:rsidP="00211695">
      <w:pPr>
        <w:pStyle w:val="subtitle2forfrontpages"/>
        <w:tabs>
          <w:tab w:val="left" w:pos="6948"/>
        </w:tabs>
        <w:jc w:val="both"/>
        <w:rPr>
          <w:sz w:val="24"/>
          <w:szCs w:val="16"/>
        </w:rPr>
      </w:pPr>
    </w:p>
    <w:p w14:paraId="167A9B50" w14:textId="75FD4FC0" w:rsidR="00211695" w:rsidRDefault="00211695" w:rsidP="00211695">
      <w:pPr>
        <w:pStyle w:val="subtitle2forfrontpages"/>
        <w:tabs>
          <w:tab w:val="left" w:pos="6948"/>
        </w:tabs>
        <w:jc w:val="both"/>
        <w:rPr>
          <w:sz w:val="24"/>
          <w:szCs w:val="16"/>
        </w:rPr>
      </w:pPr>
    </w:p>
    <w:p w14:paraId="78A50B00" w14:textId="77777777" w:rsidR="00211695" w:rsidRDefault="00211695" w:rsidP="00211695">
      <w:pPr>
        <w:pStyle w:val="subtitle2forfrontpages"/>
        <w:tabs>
          <w:tab w:val="left" w:pos="6948"/>
        </w:tabs>
        <w:jc w:val="both"/>
        <w:rPr>
          <w:sz w:val="24"/>
          <w:szCs w:val="16"/>
        </w:rPr>
      </w:pPr>
    </w:p>
    <w:p w14:paraId="6EA3EF04" w14:textId="77777777" w:rsidR="00211695" w:rsidRDefault="00211695" w:rsidP="00211695">
      <w:pPr>
        <w:pStyle w:val="subtitle2forfrontpages"/>
        <w:tabs>
          <w:tab w:val="left" w:pos="6948"/>
        </w:tabs>
        <w:jc w:val="both"/>
        <w:rPr>
          <w:sz w:val="24"/>
          <w:szCs w:val="16"/>
        </w:rPr>
      </w:pPr>
    </w:p>
    <w:p w14:paraId="0C837595" w14:textId="77777777" w:rsidR="00211695" w:rsidRDefault="00211695" w:rsidP="00211695">
      <w:pPr>
        <w:pStyle w:val="subtitle2forfrontpages"/>
        <w:tabs>
          <w:tab w:val="left" w:pos="6948"/>
        </w:tabs>
        <w:jc w:val="both"/>
        <w:rPr>
          <w:sz w:val="24"/>
          <w:szCs w:val="16"/>
        </w:rPr>
      </w:pPr>
    </w:p>
    <w:p w14:paraId="2A42968B" w14:textId="77777777" w:rsidR="00211695" w:rsidRDefault="00211695" w:rsidP="00211695">
      <w:pPr>
        <w:pStyle w:val="subtitle2forfrontpages"/>
        <w:tabs>
          <w:tab w:val="left" w:pos="6948"/>
        </w:tabs>
        <w:jc w:val="both"/>
        <w:rPr>
          <w:sz w:val="24"/>
          <w:szCs w:val="16"/>
        </w:rPr>
      </w:pPr>
    </w:p>
    <w:p w14:paraId="57961BED" w14:textId="03A33633" w:rsidR="00211695" w:rsidRPr="00E4162E" w:rsidRDefault="00E4162E" w:rsidP="00211695">
      <w:pPr>
        <w:pStyle w:val="subtitle2forfrontpages"/>
        <w:tabs>
          <w:tab w:val="left" w:pos="6948"/>
        </w:tabs>
        <w:jc w:val="both"/>
        <w:rPr>
          <w:b w:val="0"/>
          <w:bCs/>
          <w:sz w:val="24"/>
          <w:szCs w:val="16"/>
        </w:rPr>
      </w:pPr>
      <w:r>
        <w:rPr>
          <w:b w:val="0"/>
          <w:bCs/>
          <w:sz w:val="24"/>
          <w:szCs w:val="16"/>
        </w:rPr>
        <w:t xml:space="preserve">                                             </w:t>
      </w:r>
      <w:r w:rsidRPr="00E4162E">
        <w:rPr>
          <w:b w:val="0"/>
          <w:bCs/>
          <w:sz w:val="24"/>
          <w:szCs w:val="16"/>
        </w:rPr>
        <w:t>Fig 4.2.7</w:t>
      </w:r>
      <w:r w:rsidR="00A85913" w:rsidRPr="00E4162E">
        <w:rPr>
          <w:b w:val="0"/>
          <w:bCs/>
          <w:sz w:val="24"/>
          <w:szCs w:val="16"/>
        </w:rPr>
        <w:t xml:space="preserve"> Refresh Token Schema</w:t>
      </w:r>
    </w:p>
    <w:p w14:paraId="34BA2D3D" w14:textId="4E89EABE" w:rsidR="00211695" w:rsidRDefault="00E4162E" w:rsidP="00211695">
      <w:pPr>
        <w:pStyle w:val="subtitle2forfrontpages"/>
        <w:tabs>
          <w:tab w:val="left" w:pos="6948"/>
        </w:tabs>
        <w:jc w:val="both"/>
        <w:rPr>
          <w:sz w:val="24"/>
          <w:szCs w:val="16"/>
        </w:rPr>
      </w:pPr>
      <w:r>
        <w:rPr>
          <w:noProof/>
        </w:rPr>
        <w:pict w14:anchorId="4205CA02">
          <v:shape id="_x0000_s1053" type="#_x0000_t75" style="position:absolute;left:0;text-align:left;margin-left:77.4pt;margin-top:3.35pt;width:283.45pt;height:214.75pt;z-index:25;visibility:visible">
            <v:imagedata r:id="rId44" o:title=""/>
            <w10:wrap type="square"/>
          </v:shape>
        </w:pict>
      </w:r>
    </w:p>
    <w:p w14:paraId="65664457" w14:textId="77777777" w:rsidR="0095380A" w:rsidRDefault="0095380A" w:rsidP="00211695">
      <w:pPr>
        <w:pStyle w:val="subtitle2forfrontpages"/>
        <w:tabs>
          <w:tab w:val="left" w:pos="6948"/>
        </w:tabs>
        <w:jc w:val="both"/>
        <w:rPr>
          <w:sz w:val="24"/>
          <w:szCs w:val="16"/>
        </w:rPr>
      </w:pPr>
    </w:p>
    <w:p w14:paraId="1F58ACE0" w14:textId="77777777" w:rsidR="0095380A" w:rsidRDefault="0095380A" w:rsidP="00211695">
      <w:pPr>
        <w:pStyle w:val="subtitle2forfrontpages"/>
        <w:tabs>
          <w:tab w:val="left" w:pos="6948"/>
        </w:tabs>
        <w:jc w:val="both"/>
        <w:rPr>
          <w:sz w:val="24"/>
          <w:szCs w:val="16"/>
        </w:rPr>
      </w:pPr>
    </w:p>
    <w:p w14:paraId="27ECDD1A" w14:textId="77777777" w:rsidR="0095380A" w:rsidRDefault="0095380A" w:rsidP="00211695">
      <w:pPr>
        <w:pStyle w:val="subtitle2forfrontpages"/>
        <w:tabs>
          <w:tab w:val="left" w:pos="6948"/>
        </w:tabs>
        <w:jc w:val="both"/>
        <w:rPr>
          <w:sz w:val="24"/>
          <w:szCs w:val="16"/>
        </w:rPr>
      </w:pPr>
    </w:p>
    <w:p w14:paraId="44EAEC1C" w14:textId="77777777" w:rsidR="0095380A" w:rsidRDefault="0095380A" w:rsidP="00211695">
      <w:pPr>
        <w:pStyle w:val="subtitle2forfrontpages"/>
        <w:tabs>
          <w:tab w:val="left" w:pos="6948"/>
        </w:tabs>
        <w:jc w:val="both"/>
        <w:rPr>
          <w:sz w:val="24"/>
          <w:szCs w:val="16"/>
        </w:rPr>
      </w:pPr>
    </w:p>
    <w:p w14:paraId="0370DAD2" w14:textId="77777777" w:rsidR="0095380A" w:rsidRDefault="0095380A" w:rsidP="00211695">
      <w:pPr>
        <w:pStyle w:val="subtitle2forfrontpages"/>
        <w:tabs>
          <w:tab w:val="left" w:pos="6948"/>
        </w:tabs>
        <w:jc w:val="both"/>
        <w:rPr>
          <w:sz w:val="24"/>
          <w:szCs w:val="16"/>
        </w:rPr>
      </w:pPr>
    </w:p>
    <w:p w14:paraId="1B876C4E" w14:textId="77777777" w:rsidR="0095380A" w:rsidRDefault="0095380A" w:rsidP="00211695">
      <w:pPr>
        <w:pStyle w:val="subtitle2forfrontpages"/>
        <w:tabs>
          <w:tab w:val="left" w:pos="6948"/>
        </w:tabs>
        <w:jc w:val="both"/>
        <w:rPr>
          <w:sz w:val="24"/>
          <w:szCs w:val="16"/>
        </w:rPr>
      </w:pPr>
    </w:p>
    <w:p w14:paraId="3552A0C9" w14:textId="1BFF681F" w:rsidR="0095380A" w:rsidRDefault="0095380A" w:rsidP="00211695">
      <w:pPr>
        <w:pStyle w:val="subtitle2forfrontpages"/>
        <w:tabs>
          <w:tab w:val="left" w:pos="6948"/>
        </w:tabs>
        <w:jc w:val="both"/>
        <w:rPr>
          <w:sz w:val="24"/>
          <w:szCs w:val="16"/>
        </w:rPr>
      </w:pPr>
    </w:p>
    <w:p w14:paraId="1889AE36" w14:textId="77777777" w:rsidR="00340FD1" w:rsidRDefault="00340FD1" w:rsidP="00211695">
      <w:pPr>
        <w:pStyle w:val="subtitle2forfrontpages"/>
        <w:tabs>
          <w:tab w:val="left" w:pos="6948"/>
        </w:tabs>
        <w:jc w:val="both"/>
        <w:rPr>
          <w:sz w:val="24"/>
          <w:szCs w:val="16"/>
        </w:rPr>
      </w:pPr>
    </w:p>
    <w:p w14:paraId="3DEF1E8E" w14:textId="7D5865C3" w:rsidR="00211695" w:rsidRPr="00340FD1" w:rsidRDefault="00340FD1" w:rsidP="00211695">
      <w:pPr>
        <w:pStyle w:val="subtitle2forfrontpages"/>
        <w:tabs>
          <w:tab w:val="left" w:pos="6948"/>
        </w:tabs>
        <w:jc w:val="both"/>
        <w:rPr>
          <w:b w:val="0"/>
          <w:bCs/>
          <w:sz w:val="24"/>
          <w:szCs w:val="16"/>
        </w:rPr>
      </w:pPr>
      <w:r>
        <w:rPr>
          <w:sz w:val="24"/>
          <w:szCs w:val="16"/>
        </w:rPr>
        <w:t xml:space="preserve">                                            </w:t>
      </w:r>
      <w:r w:rsidRPr="00340FD1">
        <w:rPr>
          <w:b w:val="0"/>
          <w:bCs/>
          <w:sz w:val="24"/>
          <w:szCs w:val="16"/>
        </w:rPr>
        <w:t>Fig 4.2.8</w:t>
      </w:r>
      <w:r w:rsidR="00A85913" w:rsidRPr="00340FD1">
        <w:rPr>
          <w:b w:val="0"/>
          <w:bCs/>
          <w:sz w:val="24"/>
          <w:szCs w:val="16"/>
        </w:rPr>
        <w:t xml:space="preserve"> Query Schema</w:t>
      </w:r>
    </w:p>
    <w:p w14:paraId="1973F7C5" w14:textId="44460DBD" w:rsidR="0095380A" w:rsidRDefault="0095380A" w:rsidP="00211695">
      <w:pPr>
        <w:pStyle w:val="subtitle2forfrontpages"/>
        <w:tabs>
          <w:tab w:val="left" w:pos="6948"/>
        </w:tabs>
        <w:jc w:val="both"/>
        <w:rPr>
          <w:sz w:val="24"/>
          <w:szCs w:val="16"/>
        </w:rPr>
      </w:pPr>
    </w:p>
    <w:p w14:paraId="10F4ED4D" w14:textId="77777777" w:rsidR="0095380A" w:rsidRDefault="0095380A" w:rsidP="00211695">
      <w:pPr>
        <w:pStyle w:val="subtitle2forfrontpages"/>
        <w:tabs>
          <w:tab w:val="left" w:pos="6948"/>
        </w:tabs>
        <w:jc w:val="both"/>
        <w:rPr>
          <w:sz w:val="24"/>
          <w:szCs w:val="16"/>
        </w:rPr>
      </w:pPr>
    </w:p>
    <w:p w14:paraId="1F40674F" w14:textId="77777777" w:rsidR="0095380A" w:rsidRDefault="0095380A" w:rsidP="00211695">
      <w:pPr>
        <w:pStyle w:val="subtitle2forfrontpages"/>
        <w:tabs>
          <w:tab w:val="left" w:pos="6948"/>
        </w:tabs>
        <w:jc w:val="both"/>
        <w:rPr>
          <w:sz w:val="24"/>
          <w:szCs w:val="16"/>
        </w:rPr>
      </w:pPr>
    </w:p>
    <w:p w14:paraId="04C80E5B" w14:textId="77777777" w:rsidR="00211695" w:rsidRDefault="00211695" w:rsidP="00211695">
      <w:pPr>
        <w:pStyle w:val="subtitle2forfrontpages"/>
        <w:tabs>
          <w:tab w:val="left" w:pos="6948"/>
        </w:tabs>
        <w:jc w:val="both"/>
        <w:rPr>
          <w:sz w:val="24"/>
          <w:szCs w:val="16"/>
        </w:rPr>
      </w:pPr>
    </w:p>
    <w:p w14:paraId="09DB6592" w14:textId="77777777" w:rsidR="0095380A" w:rsidRDefault="0095380A" w:rsidP="00211695">
      <w:pPr>
        <w:pStyle w:val="subtitle2forfrontpages"/>
        <w:tabs>
          <w:tab w:val="left" w:pos="6948"/>
        </w:tabs>
        <w:jc w:val="both"/>
        <w:rPr>
          <w:sz w:val="24"/>
          <w:szCs w:val="16"/>
        </w:rPr>
      </w:pPr>
    </w:p>
    <w:p w14:paraId="40D44178" w14:textId="77777777" w:rsidR="0095380A" w:rsidRDefault="0095380A" w:rsidP="00211695">
      <w:pPr>
        <w:pStyle w:val="subtitle2forfrontpages"/>
        <w:tabs>
          <w:tab w:val="left" w:pos="6948"/>
        </w:tabs>
        <w:jc w:val="both"/>
        <w:rPr>
          <w:sz w:val="24"/>
          <w:szCs w:val="16"/>
        </w:rPr>
      </w:pPr>
    </w:p>
    <w:p w14:paraId="4F3B53A5" w14:textId="5434DFCF" w:rsidR="00211695" w:rsidRPr="00340FD1" w:rsidRDefault="00340FD1" w:rsidP="00340FD1">
      <w:pPr>
        <w:pStyle w:val="subtitle2forfrontpages"/>
        <w:tabs>
          <w:tab w:val="left" w:pos="6948"/>
        </w:tabs>
        <w:ind w:firstLine="3600"/>
        <w:jc w:val="both"/>
        <w:rPr>
          <w:b w:val="0"/>
          <w:bCs/>
          <w:sz w:val="24"/>
          <w:szCs w:val="16"/>
        </w:rPr>
      </w:pPr>
      <w:r w:rsidRPr="00340FD1">
        <w:rPr>
          <w:b w:val="0"/>
          <w:bCs/>
          <w:noProof/>
        </w:rPr>
        <w:lastRenderedPageBreak/>
        <w:pict w14:anchorId="4FE332E1">
          <v:shape id="_x0000_s1066" type="#_x0000_t75" style="position:absolute;left:0;text-align:left;margin-left:-10.2pt;margin-top:4.35pt;width:451.8pt;height:507.6pt;z-index:27;visibility:visible;mso-position-horizontal-relative:text;mso-position-vertical-relative:text;mso-width-relative:page;mso-height-relative:page">
            <v:imagedata r:id="rId45" o:title=""/>
            <w10:wrap type="square"/>
          </v:shape>
        </w:pict>
      </w:r>
      <w:r w:rsidRPr="00340FD1">
        <w:rPr>
          <w:b w:val="0"/>
          <w:bCs/>
          <w:sz w:val="24"/>
          <w:szCs w:val="16"/>
        </w:rPr>
        <w:t>Fig 4.2.9</w:t>
      </w:r>
      <w:r w:rsidR="00A85913" w:rsidRPr="00340FD1">
        <w:rPr>
          <w:b w:val="0"/>
          <w:bCs/>
          <w:sz w:val="24"/>
          <w:szCs w:val="16"/>
        </w:rPr>
        <w:t xml:space="preserve"> Order Schema</w:t>
      </w:r>
    </w:p>
    <w:p w14:paraId="3204C44C" w14:textId="1434B554" w:rsidR="00211695" w:rsidRPr="00340FD1" w:rsidRDefault="00A85913" w:rsidP="00211695">
      <w:pPr>
        <w:pStyle w:val="subtitle2forfrontpages"/>
        <w:tabs>
          <w:tab w:val="left" w:pos="6948"/>
        </w:tabs>
        <w:jc w:val="both"/>
        <w:rPr>
          <w:b w:val="0"/>
          <w:bCs/>
          <w:sz w:val="24"/>
          <w:szCs w:val="16"/>
        </w:rPr>
      </w:pPr>
      <w:r w:rsidRPr="00340FD1">
        <w:rPr>
          <w:b w:val="0"/>
          <w:bCs/>
          <w:sz w:val="24"/>
          <w:szCs w:val="16"/>
        </w:rPr>
        <w:t xml:space="preserve"> </w:t>
      </w:r>
    </w:p>
    <w:p w14:paraId="7BEB6BE6" w14:textId="77777777" w:rsidR="00211695" w:rsidRDefault="00211695" w:rsidP="00AD6008">
      <w:pPr>
        <w:tabs>
          <w:tab w:val="left" w:pos="3732"/>
        </w:tabs>
      </w:pPr>
    </w:p>
    <w:p w14:paraId="11976406" w14:textId="77777777" w:rsidR="0095380A" w:rsidRDefault="0095380A" w:rsidP="00AD6008">
      <w:pPr>
        <w:tabs>
          <w:tab w:val="left" w:pos="3732"/>
        </w:tabs>
      </w:pPr>
    </w:p>
    <w:p w14:paraId="77E4EB41" w14:textId="77777777" w:rsidR="0095380A" w:rsidRDefault="0095380A" w:rsidP="00AD6008">
      <w:pPr>
        <w:tabs>
          <w:tab w:val="left" w:pos="3732"/>
        </w:tabs>
      </w:pPr>
    </w:p>
    <w:p w14:paraId="24221BD8" w14:textId="77777777" w:rsidR="0095380A" w:rsidRDefault="00A85913" w:rsidP="0095380A">
      <w:pPr>
        <w:pStyle w:val="subtitle2forfrontpages"/>
        <w:tabs>
          <w:tab w:val="left" w:pos="6948"/>
        </w:tabs>
        <w:jc w:val="both"/>
      </w:pPr>
      <w:r>
        <w:lastRenderedPageBreak/>
        <w:t>4.2 Testing</w:t>
      </w:r>
    </w:p>
    <w:p w14:paraId="4B92F16E" w14:textId="77777777" w:rsidR="0095380A" w:rsidRPr="009757EB" w:rsidRDefault="00A85913" w:rsidP="0095380A">
      <w:pPr>
        <w:pStyle w:val="subtitle2forfrontpages"/>
        <w:tabs>
          <w:tab w:val="left" w:pos="6948"/>
        </w:tabs>
        <w:jc w:val="both"/>
        <w:rPr>
          <w:sz w:val="32"/>
          <w:szCs w:val="20"/>
        </w:rPr>
      </w:pPr>
      <w:r w:rsidRPr="009757EB">
        <w:rPr>
          <w:sz w:val="32"/>
          <w:szCs w:val="20"/>
        </w:rPr>
        <w:t>4.2.1 White Box Testing</w:t>
      </w:r>
    </w:p>
    <w:p w14:paraId="5F44D922" w14:textId="77777777" w:rsidR="0095380A" w:rsidRPr="00730B1A" w:rsidRDefault="00A85913" w:rsidP="0095380A">
      <w:pPr>
        <w:pStyle w:val="subtitle2forfrontpages"/>
        <w:tabs>
          <w:tab w:val="left" w:pos="6948"/>
        </w:tabs>
        <w:jc w:val="both"/>
        <w:rPr>
          <w:b w:val="0"/>
          <w:bCs/>
          <w:sz w:val="24"/>
          <w:szCs w:val="16"/>
        </w:rPr>
      </w:pPr>
      <w:r w:rsidRPr="00730B1A">
        <w:rPr>
          <w:b w:val="0"/>
          <w:bCs/>
          <w:sz w:val="24"/>
          <w:szCs w:val="16"/>
        </w:rPr>
        <w:t>White box testing is an approach that allows testers to inspect and verify the inner workings of a software system</w:t>
      </w:r>
      <w:r>
        <w:rPr>
          <w:b w:val="0"/>
          <w:bCs/>
          <w:sz w:val="24"/>
          <w:szCs w:val="16"/>
        </w:rPr>
        <w:t xml:space="preserve"> </w:t>
      </w:r>
      <w:r w:rsidRPr="00730B1A">
        <w:rPr>
          <w:b w:val="0"/>
          <w:bCs/>
          <w:sz w:val="24"/>
          <w:szCs w:val="16"/>
        </w:rPr>
        <w:t>its code, infrastructure, and integrations with external systems.</w:t>
      </w:r>
    </w:p>
    <w:p w14:paraId="6F4AD4D3" w14:textId="77777777" w:rsidR="0095380A" w:rsidRPr="009757EB" w:rsidRDefault="00A85913" w:rsidP="0095380A">
      <w:pPr>
        <w:pStyle w:val="subtitle2forfrontpages"/>
        <w:tabs>
          <w:tab w:val="left" w:pos="6948"/>
        </w:tabs>
        <w:jc w:val="both"/>
        <w:rPr>
          <w:sz w:val="32"/>
          <w:szCs w:val="20"/>
        </w:rPr>
      </w:pPr>
      <w:r w:rsidRPr="009757EB">
        <w:rPr>
          <w:sz w:val="32"/>
          <w:szCs w:val="20"/>
        </w:rPr>
        <w:t>4.2.2 Black Box Testing</w:t>
      </w:r>
    </w:p>
    <w:p w14:paraId="24D39CF0" w14:textId="77777777" w:rsidR="0095380A" w:rsidRPr="00730B1A" w:rsidRDefault="00A85913" w:rsidP="0095380A">
      <w:pPr>
        <w:pStyle w:val="subtitle2forfrontpages"/>
        <w:tabs>
          <w:tab w:val="left" w:pos="6948"/>
        </w:tabs>
        <w:jc w:val="both"/>
        <w:rPr>
          <w:b w:val="0"/>
          <w:bCs/>
          <w:sz w:val="24"/>
          <w:szCs w:val="16"/>
        </w:rPr>
      </w:pPr>
      <w:r w:rsidRPr="00730B1A">
        <w:rPr>
          <w:b w:val="0"/>
          <w:bCs/>
          <w:sz w:val="24"/>
          <w:szCs w:val="16"/>
        </w:rPr>
        <w:t>The Black Box Test is a test that only considers the external behavior of the system; the internal workings of the software is not taken into account.</w:t>
      </w:r>
    </w:p>
    <w:p w14:paraId="65386772" w14:textId="77777777" w:rsidR="0095380A" w:rsidRDefault="00A85913" w:rsidP="0095380A">
      <w:pPr>
        <w:pStyle w:val="subtitle2forfrontpages"/>
        <w:tabs>
          <w:tab w:val="left" w:pos="6948"/>
        </w:tabs>
        <w:jc w:val="both"/>
      </w:pPr>
      <w:r>
        <w:t>4.2.3 Test Cases</w:t>
      </w:r>
    </w:p>
    <w:tbl>
      <w:tblPr>
        <w:tblW w:w="9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37"/>
        <w:gridCol w:w="1551"/>
        <w:gridCol w:w="1798"/>
        <w:gridCol w:w="1530"/>
        <w:gridCol w:w="1813"/>
      </w:tblGrid>
      <w:tr w:rsidR="00C731F6" w14:paraId="47050E20" w14:textId="77777777" w:rsidTr="0084708D">
        <w:trPr>
          <w:trHeight w:val="666"/>
        </w:trPr>
        <w:tc>
          <w:tcPr>
            <w:tcW w:w="1413" w:type="dxa"/>
            <w:shd w:val="clear" w:color="auto" w:fill="auto"/>
          </w:tcPr>
          <w:p w14:paraId="3FE56C76" w14:textId="77777777" w:rsidR="00DA0437" w:rsidRPr="0084708D" w:rsidRDefault="00A85913" w:rsidP="0084708D">
            <w:pPr>
              <w:pStyle w:val="subtitle2forfrontpages"/>
              <w:tabs>
                <w:tab w:val="left" w:pos="6948"/>
              </w:tabs>
              <w:rPr>
                <w:sz w:val="22"/>
                <w:szCs w:val="14"/>
              </w:rPr>
            </w:pPr>
            <w:r w:rsidRPr="0084708D">
              <w:rPr>
                <w:sz w:val="22"/>
                <w:szCs w:val="14"/>
              </w:rPr>
              <w:t>Test Case Id</w:t>
            </w:r>
          </w:p>
        </w:tc>
        <w:tc>
          <w:tcPr>
            <w:tcW w:w="1440" w:type="dxa"/>
            <w:shd w:val="clear" w:color="auto" w:fill="auto"/>
          </w:tcPr>
          <w:p w14:paraId="5F7EC1DB" w14:textId="77777777" w:rsidR="00DA0437" w:rsidRPr="0084708D" w:rsidRDefault="00A85913" w:rsidP="0084708D">
            <w:pPr>
              <w:pStyle w:val="subtitle2forfrontpages"/>
              <w:tabs>
                <w:tab w:val="left" w:pos="6948"/>
              </w:tabs>
              <w:rPr>
                <w:sz w:val="22"/>
                <w:szCs w:val="14"/>
              </w:rPr>
            </w:pPr>
            <w:r w:rsidRPr="0084708D">
              <w:rPr>
                <w:sz w:val="22"/>
                <w:szCs w:val="14"/>
              </w:rPr>
              <w:t>Test Case Name</w:t>
            </w:r>
          </w:p>
        </w:tc>
        <w:tc>
          <w:tcPr>
            <w:tcW w:w="1559" w:type="dxa"/>
            <w:shd w:val="clear" w:color="auto" w:fill="auto"/>
          </w:tcPr>
          <w:p w14:paraId="1CDFEA58" w14:textId="77777777" w:rsidR="00DA0437" w:rsidRPr="0084708D" w:rsidRDefault="00A85913" w:rsidP="0084708D">
            <w:pPr>
              <w:pStyle w:val="subtitle2forfrontpages"/>
              <w:tabs>
                <w:tab w:val="left" w:pos="6948"/>
              </w:tabs>
              <w:rPr>
                <w:sz w:val="22"/>
                <w:szCs w:val="14"/>
              </w:rPr>
            </w:pPr>
            <w:r w:rsidRPr="0084708D">
              <w:rPr>
                <w:sz w:val="22"/>
                <w:szCs w:val="14"/>
              </w:rPr>
              <w:t>Module</w:t>
            </w:r>
          </w:p>
        </w:tc>
        <w:tc>
          <w:tcPr>
            <w:tcW w:w="1802" w:type="dxa"/>
            <w:shd w:val="clear" w:color="auto" w:fill="auto"/>
          </w:tcPr>
          <w:p w14:paraId="552DE824" w14:textId="77777777" w:rsidR="00DA0437" w:rsidRPr="0084708D" w:rsidRDefault="00A85913" w:rsidP="0084708D">
            <w:pPr>
              <w:pStyle w:val="subtitle2forfrontpages"/>
              <w:tabs>
                <w:tab w:val="left" w:pos="6948"/>
              </w:tabs>
              <w:rPr>
                <w:sz w:val="22"/>
                <w:szCs w:val="14"/>
              </w:rPr>
            </w:pPr>
            <w:r w:rsidRPr="0084708D">
              <w:rPr>
                <w:sz w:val="22"/>
                <w:szCs w:val="14"/>
              </w:rPr>
              <w:t>Expected Output</w:t>
            </w:r>
          </w:p>
        </w:tc>
        <w:tc>
          <w:tcPr>
            <w:tcW w:w="1498" w:type="dxa"/>
            <w:shd w:val="clear" w:color="auto" w:fill="auto"/>
          </w:tcPr>
          <w:p w14:paraId="5D2F936E" w14:textId="77777777" w:rsidR="00DA0437" w:rsidRPr="0084708D" w:rsidRDefault="00A85913" w:rsidP="0084708D">
            <w:pPr>
              <w:pStyle w:val="subtitle2forfrontpages"/>
              <w:tabs>
                <w:tab w:val="left" w:pos="6948"/>
              </w:tabs>
              <w:rPr>
                <w:sz w:val="22"/>
                <w:szCs w:val="14"/>
              </w:rPr>
            </w:pPr>
            <w:r w:rsidRPr="0084708D">
              <w:rPr>
                <w:sz w:val="22"/>
                <w:szCs w:val="14"/>
              </w:rPr>
              <w:t>Actual Output</w:t>
            </w:r>
          </w:p>
        </w:tc>
        <w:tc>
          <w:tcPr>
            <w:tcW w:w="1824" w:type="dxa"/>
            <w:shd w:val="clear" w:color="auto" w:fill="auto"/>
          </w:tcPr>
          <w:p w14:paraId="0537C173" w14:textId="77777777" w:rsidR="00DA0437" w:rsidRPr="0084708D" w:rsidRDefault="00A85913" w:rsidP="0084708D">
            <w:pPr>
              <w:pStyle w:val="subtitle2forfrontpages"/>
              <w:tabs>
                <w:tab w:val="left" w:pos="6948"/>
              </w:tabs>
              <w:rPr>
                <w:sz w:val="22"/>
                <w:szCs w:val="14"/>
              </w:rPr>
            </w:pPr>
            <w:r w:rsidRPr="0084708D">
              <w:rPr>
                <w:sz w:val="22"/>
                <w:szCs w:val="14"/>
              </w:rPr>
              <w:t>Pre-condition</w:t>
            </w:r>
          </w:p>
        </w:tc>
      </w:tr>
      <w:tr w:rsidR="00C731F6" w14:paraId="39629EFF" w14:textId="77777777" w:rsidTr="0084708D">
        <w:trPr>
          <w:trHeight w:val="666"/>
        </w:trPr>
        <w:tc>
          <w:tcPr>
            <w:tcW w:w="1413" w:type="dxa"/>
            <w:shd w:val="clear" w:color="auto" w:fill="auto"/>
          </w:tcPr>
          <w:p w14:paraId="27FBC80E" w14:textId="77777777" w:rsidR="00DA0437" w:rsidRPr="0084708D" w:rsidRDefault="00A85913" w:rsidP="0084708D">
            <w:pPr>
              <w:pStyle w:val="subtitle2forfrontpages"/>
              <w:tabs>
                <w:tab w:val="left" w:pos="6948"/>
              </w:tabs>
              <w:rPr>
                <w:b w:val="0"/>
                <w:bCs/>
                <w:sz w:val="22"/>
                <w:szCs w:val="14"/>
              </w:rPr>
            </w:pPr>
            <w:r w:rsidRPr="0084708D">
              <w:rPr>
                <w:b w:val="0"/>
                <w:bCs/>
                <w:sz w:val="22"/>
                <w:szCs w:val="14"/>
              </w:rPr>
              <w:t>Rent_001</w:t>
            </w:r>
          </w:p>
        </w:tc>
        <w:tc>
          <w:tcPr>
            <w:tcW w:w="1440" w:type="dxa"/>
            <w:shd w:val="clear" w:color="auto" w:fill="auto"/>
          </w:tcPr>
          <w:p w14:paraId="0136802E" w14:textId="77777777" w:rsidR="00DA0437" w:rsidRPr="0084708D" w:rsidRDefault="00A85913" w:rsidP="0084708D">
            <w:pPr>
              <w:pStyle w:val="subtitle2forfrontpages"/>
              <w:tabs>
                <w:tab w:val="left" w:pos="6948"/>
              </w:tabs>
              <w:rPr>
                <w:b w:val="0"/>
                <w:bCs/>
                <w:sz w:val="22"/>
                <w:szCs w:val="14"/>
              </w:rPr>
            </w:pPr>
            <w:proofErr w:type="spellStart"/>
            <w:r w:rsidRPr="0084708D">
              <w:rPr>
                <w:b w:val="0"/>
                <w:bCs/>
                <w:sz w:val="22"/>
                <w:szCs w:val="14"/>
              </w:rPr>
              <w:t>Rent_Login</w:t>
            </w:r>
            <w:proofErr w:type="spellEnd"/>
          </w:p>
        </w:tc>
        <w:tc>
          <w:tcPr>
            <w:tcW w:w="1559" w:type="dxa"/>
            <w:shd w:val="clear" w:color="auto" w:fill="auto"/>
          </w:tcPr>
          <w:p w14:paraId="22E015F1" w14:textId="77777777" w:rsidR="00DA0437" w:rsidRPr="0084708D" w:rsidRDefault="00A85913" w:rsidP="0084708D">
            <w:pPr>
              <w:pStyle w:val="subtitle2forfrontpages"/>
              <w:tabs>
                <w:tab w:val="left" w:pos="6948"/>
              </w:tabs>
              <w:rPr>
                <w:b w:val="0"/>
                <w:bCs/>
                <w:sz w:val="22"/>
                <w:szCs w:val="14"/>
              </w:rPr>
            </w:pPr>
            <w:r w:rsidRPr="0084708D">
              <w:rPr>
                <w:b w:val="0"/>
                <w:bCs/>
                <w:sz w:val="22"/>
                <w:szCs w:val="14"/>
              </w:rPr>
              <w:t>Login Module</w:t>
            </w:r>
          </w:p>
        </w:tc>
        <w:tc>
          <w:tcPr>
            <w:tcW w:w="1802" w:type="dxa"/>
            <w:shd w:val="clear" w:color="auto" w:fill="auto"/>
          </w:tcPr>
          <w:p w14:paraId="09B67EFE" w14:textId="77777777" w:rsidR="00DA0437" w:rsidRPr="0084708D" w:rsidRDefault="00A85913" w:rsidP="0084708D">
            <w:pPr>
              <w:pStyle w:val="subtitle2forfrontpages"/>
              <w:tabs>
                <w:tab w:val="left" w:pos="6948"/>
              </w:tabs>
              <w:rPr>
                <w:b w:val="0"/>
                <w:bCs/>
                <w:sz w:val="22"/>
                <w:szCs w:val="14"/>
              </w:rPr>
            </w:pPr>
            <w:r w:rsidRPr="0084708D">
              <w:rPr>
                <w:b w:val="0"/>
                <w:bCs/>
                <w:sz w:val="22"/>
                <w:szCs w:val="14"/>
              </w:rPr>
              <w:t xml:space="preserve">Redirect to dashboard, with </w:t>
            </w:r>
            <w:r w:rsidR="00DA10BF" w:rsidRPr="0084708D">
              <w:rPr>
                <w:b w:val="0"/>
                <w:bCs/>
                <w:sz w:val="22"/>
                <w:szCs w:val="14"/>
              </w:rPr>
              <w:t>authenticated user functionalities.</w:t>
            </w:r>
          </w:p>
        </w:tc>
        <w:tc>
          <w:tcPr>
            <w:tcW w:w="1498" w:type="dxa"/>
            <w:shd w:val="clear" w:color="auto" w:fill="auto"/>
          </w:tcPr>
          <w:p w14:paraId="39329D58"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Redirecting to dashboard, with authenticated user functionalities.</w:t>
            </w:r>
          </w:p>
        </w:tc>
        <w:tc>
          <w:tcPr>
            <w:tcW w:w="1824" w:type="dxa"/>
            <w:shd w:val="clear" w:color="auto" w:fill="auto"/>
          </w:tcPr>
          <w:p w14:paraId="65CB0A9A"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Already been registered.</w:t>
            </w:r>
          </w:p>
        </w:tc>
      </w:tr>
      <w:tr w:rsidR="00C731F6" w14:paraId="160C5B6F" w14:textId="77777777" w:rsidTr="0084708D">
        <w:trPr>
          <w:trHeight w:val="666"/>
        </w:trPr>
        <w:tc>
          <w:tcPr>
            <w:tcW w:w="1413" w:type="dxa"/>
            <w:shd w:val="clear" w:color="auto" w:fill="auto"/>
          </w:tcPr>
          <w:p w14:paraId="177A6971"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Rent_002</w:t>
            </w:r>
          </w:p>
        </w:tc>
        <w:tc>
          <w:tcPr>
            <w:tcW w:w="1440" w:type="dxa"/>
            <w:shd w:val="clear" w:color="auto" w:fill="auto"/>
          </w:tcPr>
          <w:p w14:paraId="4E2BCE7F"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Add product</w:t>
            </w:r>
          </w:p>
        </w:tc>
        <w:tc>
          <w:tcPr>
            <w:tcW w:w="1559" w:type="dxa"/>
            <w:shd w:val="clear" w:color="auto" w:fill="auto"/>
          </w:tcPr>
          <w:p w14:paraId="019DABB1"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Admin Module</w:t>
            </w:r>
          </w:p>
        </w:tc>
        <w:tc>
          <w:tcPr>
            <w:tcW w:w="1802" w:type="dxa"/>
            <w:shd w:val="clear" w:color="auto" w:fill="auto"/>
          </w:tcPr>
          <w:p w14:paraId="18D058B4"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Product added to database and visible on admin product list page</w:t>
            </w:r>
          </w:p>
        </w:tc>
        <w:tc>
          <w:tcPr>
            <w:tcW w:w="1498" w:type="dxa"/>
            <w:shd w:val="clear" w:color="auto" w:fill="auto"/>
          </w:tcPr>
          <w:p w14:paraId="0BE7BC19"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Properly added product in database and visible on list to.</w:t>
            </w:r>
          </w:p>
        </w:tc>
        <w:tc>
          <w:tcPr>
            <w:tcW w:w="1824" w:type="dxa"/>
            <w:shd w:val="clear" w:color="auto" w:fill="auto"/>
          </w:tcPr>
          <w:p w14:paraId="5427CDBB"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Product should not already exist.</w:t>
            </w:r>
          </w:p>
        </w:tc>
      </w:tr>
      <w:tr w:rsidR="00C731F6" w14:paraId="7E3041DC" w14:textId="77777777" w:rsidTr="0084708D">
        <w:trPr>
          <w:trHeight w:val="666"/>
        </w:trPr>
        <w:tc>
          <w:tcPr>
            <w:tcW w:w="1413" w:type="dxa"/>
            <w:shd w:val="clear" w:color="auto" w:fill="auto"/>
          </w:tcPr>
          <w:p w14:paraId="731C810C"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Rent_003</w:t>
            </w:r>
          </w:p>
        </w:tc>
        <w:tc>
          <w:tcPr>
            <w:tcW w:w="1440" w:type="dxa"/>
            <w:shd w:val="clear" w:color="auto" w:fill="auto"/>
          </w:tcPr>
          <w:p w14:paraId="278F8D64"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Checkout</w:t>
            </w:r>
          </w:p>
        </w:tc>
        <w:tc>
          <w:tcPr>
            <w:tcW w:w="1559" w:type="dxa"/>
            <w:shd w:val="clear" w:color="auto" w:fill="auto"/>
          </w:tcPr>
          <w:p w14:paraId="492FFBB0"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Checkout Module</w:t>
            </w:r>
          </w:p>
        </w:tc>
        <w:tc>
          <w:tcPr>
            <w:tcW w:w="1802" w:type="dxa"/>
            <w:shd w:val="clear" w:color="auto" w:fill="auto"/>
          </w:tcPr>
          <w:p w14:paraId="50D757EB"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Order created.</w:t>
            </w:r>
          </w:p>
        </w:tc>
        <w:tc>
          <w:tcPr>
            <w:tcW w:w="1498" w:type="dxa"/>
            <w:shd w:val="clear" w:color="auto" w:fill="auto"/>
          </w:tcPr>
          <w:p w14:paraId="7054A90F" w14:textId="77777777" w:rsidR="00DA0437" w:rsidRPr="0084708D" w:rsidRDefault="00DA10BF" w:rsidP="0084708D">
            <w:pPr>
              <w:pStyle w:val="subtitle2forfrontpages"/>
              <w:tabs>
                <w:tab w:val="left" w:pos="6948"/>
              </w:tabs>
              <w:rPr>
                <w:b w:val="0"/>
                <w:bCs/>
                <w:sz w:val="22"/>
                <w:szCs w:val="14"/>
              </w:rPr>
            </w:pPr>
            <w:r w:rsidRPr="0084708D">
              <w:rPr>
                <w:b w:val="0"/>
                <w:bCs/>
                <w:sz w:val="22"/>
                <w:szCs w:val="14"/>
              </w:rPr>
              <w:t>Order created.</w:t>
            </w:r>
          </w:p>
        </w:tc>
        <w:tc>
          <w:tcPr>
            <w:tcW w:w="1824" w:type="dxa"/>
            <w:shd w:val="clear" w:color="auto" w:fill="auto"/>
          </w:tcPr>
          <w:p w14:paraId="7AE6AAB8" w14:textId="77777777" w:rsidR="00DA0437" w:rsidRPr="0084708D" w:rsidRDefault="00606173" w:rsidP="0084708D">
            <w:pPr>
              <w:pStyle w:val="subtitle2forfrontpages"/>
              <w:tabs>
                <w:tab w:val="left" w:pos="6948"/>
              </w:tabs>
              <w:rPr>
                <w:b w:val="0"/>
                <w:bCs/>
                <w:sz w:val="22"/>
                <w:szCs w:val="14"/>
              </w:rPr>
            </w:pPr>
            <w:r w:rsidRPr="0084708D">
              <w:rPr>
                <w:b w:val="0"/>
                <w:bCs/>
                <w:sz w:val="22"/>
                <w:szCs w:val="14"/>
              </w:rPr>
              <w:t>Product has to be in cart.</w:t>
            </w:r>
          </w:p>
        </w:tc>
      </w:tr>
    </w:tbl>
    <w:p w14:paraId="1C5BA037" w14:textId="77777777" w:rsidR="00606173" w:rsidRDefault="00A85913" w:rsidP="00606173">
      <w:pPr>
        <w:pStyle w:val="subtitle2forfrontpages"/>
        <w:tabs>
          <w:tab w:val="left" w:pos="6948"/>
        </w:tabs>
        <w:jc w:val="both"/>
        <w:rPr>
          <w:b w:val="0"/>
          <w:bCs/>
          <w:sz w:val="24"/>
          <w:szCs w:val="16"/>
        </w:rPr>
      </w:pPr>
      <w:r>
        <w:t xml:space="preserve">                                     </w:t>
      </w:r>
      <w:r w:rsidRPr="00606173">
        <w:rPr>
          <w:b w:val="0"/>
          <w:bCs/>
          <w:sz w:val="24"/>
          <w:szCs w:val="16"/>
        </w:rPr>
        <w:t>Table No. 4.1</w:t>
      </w:r>
    </w:p>
    <w:p w14:paraId="021E2B3C" w14:textId="77777777" w:rsidR="000B2485" w:rsidRDefault="000B2485" w:rsidP="00606173">
      <w:pPr>
        <w:pStyle w:val="subtitle2forfrontpages"/>
        <w:tabs>
          <w:tab w:val="left" w:pos="6948"/>
        </w:tabs>
        <w:jc w:val="both"/>
        <w:rPr>
          <w:b w:val="0"/>
          <w:bCs/>
          <w:sz w:val="24"/>
          <w:szCs w:val="16"/>
        </w:rPr>
      </w:pPr>
    </w:p>
    <w:p w14:paraId="5A6D5AB0" w14:textId="77777777" w:rsidR="000B2485" w:rsidRDefault="000B2485" w:rsidP="00606173">
      <w:pPr>
        <w:pStyle w:val="subtitle2forfrontpages"/>
        <w:tabs>
          <w:tab w:val="left" w:pos="6948"/>
        </w:tabs>
        <w:jc w:val="both"/>
        <w:rPr>
          <w:b w:val="0"/>
          <w:bCs/>
          <w:sz w:val="24"/>
          <w:szCs w:val="16"/>
        </w:rPr>
      </w:pPr>
    </w:p>
    <w:p w14:paraId="303CED21" w14:textId="77777777" w:rsidR="000B2485" w:rsidRDefault="000B2485" w:rsidP="00606173">
      <w:pPr>
        <w:pStyle w:val="subtitle2forfrontpages"/>
        <w:tabs>
          <w:tab w:val="left" w:pos="6948"/>
        </w:tabs>
        <w:jc w:val="both"/>
        <w:rPr>
          <w:b w:val="0"/>
          <w:bCs/>
          <w:sz w:val="24"/>
          <w:szCs w:val="16"/>
        </w:rPr>
      </w:pPr>
    </w:p>
    <w:p w14:paraId="2C61D7A4" w14:textId="77777777" w:rsidR="000B2485" w:rsidRDefault="000B2485" w:rsidP="00606173">
      <w:pPr>
        <w:pStyle w:val="subtitle2forfrontpages"/>
        <w:tabs>
          <w:tab w:val="left" w:pos="6948"/>
        </w:tabs>
        <w:jc w:val="both"/>
        <w:rPr>
          <w:b w:val="0"/>
          <w:bCs/>
          <w:sz w:val="24"/>
          <w:szCs w:val="16"/>
        </w:rPr>
      </w:pPr>
    </w:p>
    <w:p w14:paraId="409A8173" w14:textId="77777777" w:rsidR="000B2485" w:rsidRPr="00606173" w:rsidRDefault="000B2485" w:rsidP="00606173">
      <w:pPr>
        <w:pStyle w:val="subtitle2forfrontpages"/>
        <w:tabs>
          <w:tab w:val="left" w:pos="6948"/>
        </w:tabs>
        <w:jc w:val="both"/>
        <w:rPr>
          <w:b w:val="0"/>
          <w:bCs/>
        </w:rPr>
        <w:sectPr w:rsidR="000B2485" w:rsidRPr="00606173" w:rsidSect="0071445E">
          <w:headerReference w:type="default" r:id="rId46"/>
          <w:footerReference w:type="default" r:id="rId47"/>
          <w:headerReference w:type="first" r:id="rId48"/>
          <w:footerReference w:type="first" r:id="rId49"/>
          <w:pgSz w:w="12240" w:h="15840"/>
          <w:pgMar w:top="1440" w:right="1440" w:bottom="1440" w:left="2160" w:header="576" w:footer="288" w:gutter="0"/>
          <w:pgNumType w:start="1"/>
          <w:cols w:space="720"/>
          <w:titlePg/>
          <w:docGrid w:linePitch="360"/>
        </w:sectPr>
      </w:pPr>
    </w:p>
    <w:p w14:paraId="0264EE93" w14:textId="77777777" w:rsidR="00B50CFC" w:rsidRPr="000267D5" w:rsidRDefault="00E33A27" w:rsidP="00B50CFC">
      <w:pPr>
        <w:pStyle w:val="subtitle2forfrontpages"/>
        <w:tabs>
          <w:tab w:val="left" w:pos="7200"/>
        </w:tabs>
        <w:jc w:val="both"/>
        <w:rPr>
          <w:sz w:val="32"/>
          <w:szCs w:val="32"/>
        </w:rPr>
      </w:pPr>
      <w:r>
        <w:rPr>
          <w:sz w:val="32"/>
          <w:szCs w:val="32"/>
        </w:rPr>
        <w:lastRenderedPageBreak/>
        <w:t>Chapter -</w:t>
      </w:r>
      <w:r w:rsidR="00EA45FA">
        <w:rPr>
          <w:sz w:val="32"/>
          <w:szCs w:val="32"/>
        </w:rPr>
        <w:t xml:space="preserve"> </w:t>
      </w:r>
      <w:r w:rsidR="0015005C">
        <w:rPr>
          <w:sz w:val="32"/>
          <w:szCs w:val="32"/>
        </w:rPr>
        <w:t>5</w:t>
      </w:r>
    </w:p>
    <w:p w14:paraId="7521300D" w14:textId="77777777" w:rsidR="00E33A27" w:rsidRPr="000267D5" w:rsidRDefault="0015005C" w:rsidP="00E33A27">
      <w:pPr>
        <w:pStyle w:val="subtitle2forfrontpages"/>
        <w:tabs>
          <w:tab w:val="left" w:pos="7200"/>
        </w:tabs>
        <w:jc w:val="both"/>
        <w:rPr>
          <w:sz w:val="32"/>
          <w:szCs w:val="32"/>
        </w:rPr>
      </w:pPr>
      <w:r>
        <w:rPr>
          <w:sz w:val="32"/>
          <w:szCs w:val="32"/>
        </w:rPr>
        <w:t>Conclusion</w:t>
      </w:r>
    </w:p>
    <w:p w14:paraId="153D5AD7" w14:textId="77777777" w:rsidR="00377FC0" w:rsidRPr="002C1B54" w:rsidRDefault="00BA7469" w:rsidP="00377FC0">
      <w:r>
        <w:rPr>
          <w:noProof/>
        </w:rPr>
        <w:pict w14:anchorId="331BACCB">
          <v:shape id="_x0000_s1055" type="#_x0000_t32" style="position:absolute;left:0;text-align:left;margin-left:.7pt;margin-top:-.3pt;width:440.75pt;height:.05pt;z-index:4" o:connectortype="straight" strokecolor="#943634" strokeweight="2pt"/>
        </w:pict>
      </w:r>
    </w:p>
    <w:p w14:paraId="6DD294BD" w14:textId="77777777" w:rsidR="0015005C" w:rsidRDefault="00A85913" w:rsidP="0015005C">
      <w:pPr>
        <w:pStyle w:val="subtitle2forfrontpages"/>
        <w:tabs>
          <w:tab w:val="left" w:pos="7200"/>
        </w:tabs>
        <w:jc w:val="both"/>
        <w:rPr>
          <w:b w:val="0"/>
          <w:bCs/>
          <w:sz w:val="24"/>
          <w:szCs w:val="16"/>
        </w:rPr>
      </w:pPr>
      <w:r w:rsidRPr="00562CF3">
        <w:rPr>
          <w:b w:val="0"/>
          <w:bCs/>
          <w:sz w:val="24"/>
          <w:szCs w:val="16"/>
        </w:rPr>
        <w:t xml:space="preserve">With the continued evolution in technology, maintaining the budget is becoming more and more essential now-a-days, where user can freely rent things that they need in a particular period, this is where </w:t>
      </w:r>
      <w:proofErr w:type="spellStart"/>
      <w:r w:rsidRPr="00562CF3">
        <w:rPr>
          <w:b w:val="0"/>
          <w:bCs/>
          <w:sz w:val="24"/>
          <w:szCs w:val="16"/>
        </w:rPr>
        <w:t>Rentish</w:t>
      </w:r>
      <w:proofErr w:type="spellEnd"/>
      <w:r w:rsidRPr="00562CF3">
        <w:rPr>
          <w:b w:val="0"/>
          <w:bCs/>
          <w:sz w:val="24"/>
          <w:szCs w:val="16"/>
        </w:rPr>
        <w:t xml:space="preserve"> come in picture ,which provided a platform for all users to rent daily product like electronics, furniture and many more. </w:t>
      </w:r>
    </w:p>
    <w:p w14:paraId="42A0FE10" w14:textId="77777777" w:rsidR="0015005C" w:rsidRPr="00562CF3" w:rsidRDefault="00A85913" w:rsidP="0015005C">
      <w:pPr>
        <w:pStyle w:val="subtitle2forfrontpages"/>
        <w:tabs>
          <w:tab w:val="left" w:pos="7200"/>
        </w:tabs>
        <w:jc w:val="both"/>
        <w:rPr>
          <w:b w:val="0"/>
          <w:bCs/>
          <w:sz w:val="24"/>
          <w:szCs w:val="16"/>
        </w:rPr>
      </w:pPr>
      <w:proofErr w:type="spellStart"/>
      <w:r w:rsidRPr="00562CF3">
        <w:rPr>
          <w:b w:val="0"/>
          <w:bCs/>
          <w:sz w:val="24"/>
          <w:szCs w:val="16"/>
        </w:rPr>
        <w:t>Rentish</w:t>
      </w:r>
      <w:proofErr w:type="spellEnd"/>
      <w:r w:rsidRPr="00562CF3">
        <w:rPr>
          <w:b w:val="0"/>
          <w:bCs/>
          <w:sz w:val="24"/>
          <w:szCs w:val="16"/>
        </w:rPr>
        <w:t xml:space="preserve"> also solves the problem very precisely and dedicatedly for each and every user .The design of this site is very simple and user-friendly too, which make it more efficiently. </w:t>
      </w:r>
      <w:proofErr w:type="gramStart"/>
      <w:r w:rsidRPr="00562CF3">
        <w:rPr>
          <w:b w:val="0"/>
          <w:bCs/>
          <w:sz w:val="24"/>
          <w:szCs w:val="16"/>
        </w:rPr>
        <w:t>Thus</w:t>
      </w:r>
      <w:proofErr w:type="gramEnd"/>
      <w:r w:rsidRPr="00562CF3">
        <w:rPr>
          <w:b w:val="0"/>
          <w:bCs/>
          <w:sz w:val="24"/>
          <w:szCs w:val="16"/>
        </w:rPr>
        <w:t xml:space="preserve"> we can say that </w:t>
      </w:r>
      <w:proofErr w:type="spellStart"/>
      <w:r w:rsidRPr="00562CF3">
        <w:rPr>
          <w:b w:val="0"/>
          <w:bCs/>
          <w:sz w:val="24"/>
          <w:szCs w:val="16"/>
        </w:rPr>
        <w:t>Rentish</w:t>
      </w:r>
      <w:proofErr w:type="spellEnd"/>
      <w:r w:rsidRPr="00562CF3">
        <w:rPr>
          <w:b w:val="0"/>
          <w:bCs/>
          <w:sz w:val="24"/>
          <w:szCs w:val="16"/>
        </w:rPr>
        <w:t xml:space="preserve"> has a great scope in future for all the users.</w:t>
      </w:r>
    </w:p>
    <w:p w14:paraId="353F78C4" w14:textId="77777777" w:rsidR="00606173" w:rsidRPr="00606173" w:rsidRDefault="00606173" w:rsidP="0015005C">
      <w:pPr>
        <w:tabs>
          <w:tab w:val="left" w:pos="2556"/>
        </w:tabs>
        <w:rPr>
          <w:b/>
          <w:bCs/>
        </w:rPr>
        <w:sectPr w:rsidR="00606173" w:rsidRPr="00606173" w:rsidSect="0071445E">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2160" w:header="576" w:footer="288" w:gutter="0"/>
          <w:pgNumType w:start="1"/>
          <w:cols w:space="720"/>
          <w:titlePg/>
          <w:docGrid w:linePitch="360"/>
        </w:sectPr>
      </w:pPr>
    </w:p>
    <w:p w14:paraId="5F08BF95" w14:textId="77777777" w:rsidR="00B50CFC" w:rsidRPr="000267D5" w:rsidRDefault="00E33A27" w:rsidP="00B50CFC">
      <w:pPr>
        <w:pStyle w:val="subtitle2forfrontpages"/>
        <w:tabs>
          <w:tab w:val="left" w:pos="7200"/>
        </w:tabs>
        <w:jc w:val="both"/>
        <w:rPr>
          <w:sz w:val="32"/>
          <w:szCs w:val="32"/>
        </w:rPr>
      </w:pPr>
      <w:r>
        <w:rPr>
          <w:sz w:val="32"/>
          <w:szCs w:val="32"/>
        </w:rPr>
        <w:lastRenderedPageBreak/>
        <w:t xml:space="preserve">Chapter </w:t>
      </w:r>
      <w:r w:rsidR="004548E8">
        <w:rPr>
          <w:sz w:val="32"/>
          <w:szCs w:val="32"/>
        </w:rPr>
        <w:t>6</w:t>
      </w:r>
    </w:p>
    <w:p w14:paraId="6DAAA2CC" w14:textId="77777777" w:rsidR="00E33A27" w:rsidRPr="000267D5" w:rsidRDefault="004548E8" w:rsidP="00E33A27">
      <w:pPr>
        <w:pStyle w:val="subtitle2forfrontpages"/>
        <w:tabs>
          <w:tab w:val="left" w:pos="7200"/>
        </w:tabs>
        <w:jc w:val="both"/>
        <w:rPr>
          <w:sz w:val="32"/>
          <w:szCs w:val="32"/>
        </w:rPr>
      </w:pPr>
      <w:r>
        <w:rPr>
          <w:sz w:val="32"/>
          <w:szCs w:val="32"/>
        </w:rPr>
        <w:t>Future Scope</w:t>
      </w:r>
    </w:p>
    <w:p w14:paraId="46346CFC" w14:textId="77777777" w:rsidR="00377FC0" w:rsidRPr="002C1B54" w:rsidRDefault="00BA7469" w:rsidP="00377FC0">
      <w:r>
        <w:rPr>
          <w:noProof/>
        </w:rPr>
        <w:pict w14:anchorId="47C0A676">
          <v:shape id="_x0000_s1056" type="#_x0000_t32" style="position:absolute;left:0;text-align:left;margin-left:.7pt;margin-top:-.3pt;width:440.75pt;height:.05pt;z-index:5" o:connectortype="straight" strokecolor="#943634" strokeweight="2pt"/>
        </w:pict>
      </w:r>
    </w:p>
    <w:p w14:paraId="6445E992" w14:textId="77777777" w:rsidR="004548E8" w:rsidRPr="00982224" w:rsidRDefault="00A85913" w:rsidP="004548E8">
      <w:pPr>
        <w:pStyle w:val="subtitle2forfrontpages"/>
        <w:tabs>
          <w:tab w:val="left" w:pos="6948"/>
        </w:tabs>
        <w:jc w:val="both"/>
        <w:rPr>
          <w:b w:val="0"/>
          <w:bCs/>
          <w:sz w:val="24"/>
          <w:szCs w:val="16"/>
        </w:rPr>
      </w:pPr>
      <w:bookmarkStart w:id="8" w:name="_Hlk102648416"/>
      <w:proofErr w:type="spellStart"/>
      <w:r w:rsidRPr="00982224">
        <w:rPr>
          <w:b w:val="0"/>
          <w:bCs/>
          <w:sz w:val="24"/>
          <w:szCs w:val="16"/>
        </w:rPr>
        <w:t>Rentish</w:t>
      </w:r>
      <w:proofErr w:type="spellEnd"/>
      <w:r w:rsidRPr="00982224">
        <w:rPr>
          <w:b w:val="0"/>
          <w:bCs/>
          <w:sz w:val="24"/>
          <w:szCs w:val="16"/>
        </w:rPr>
        <w:t>, as we know, is a rental website, here we have a user module and admin module.</w:t>
      </w:r>
    </w:p>
    <w:p w14:paraId="691E60B3" w14:textId="77777777" w:rsidR="004548E8" w:rsidRPr="00982224" w:rsidRDefault="00A85913" w:rsidP="004548E8">
      <w:pPr>
        <w:pStyle w:val="subtitle2forfrontpages"/>
        <w:tabs>
          <w:tab w:val="left" w:pos="6948"/>
        </w:tabs>
        <w:jc w:val="both"/>
        <w:rPr>
          <w:b w:val="0"/>
          <w:bCs/>
          <w:sz w:val="24"/>
          <w:szCs w:val="16"/>
        </w:rPr>
      </w:pPr>
      <w:r w:rsidRPr="00982224">
        <w:rPr>
          <w:b w:val="0"/>
          <w:bCs/>
          <w:sz w:val="24"/>
          <w:szCs w:val="16"/>
        </w:rPr>
        <w:t>In the user module, the user can view a product, add the product to a cart and rent a product from the cart or directly rent a product. Users can also give feedback on the service and post any queries in that matter. they can also verify their number and email by requesting the OTP and can also change their password by requesting a password generate link.</w:t>
      </w:r>
    </w:p>
    <w:p w14:paraId="4D70AAFD" w14:textId="77777777" w:rsidR="004548E8" w:rsidRPr="00982224" w:rsidRDefault="00A85913" w:rsidP="004548E8">
      <w:pPr>
        <w:pStyle w:val="subtitle2forfrontpages"/>
        <w:tabs>
          <w:tab w:val="left" w:pos="6948"/>
        </w:tabs>
        <w:jc w:val="both"/>
        <w:rPr>
          <w:b w:val="0"/>
          <w:bCs/>
          <w:sz w:val="24"/>
          <w:szCs w:val="16"/>
        </w:rPr>
      </w:pPr>
      <w:r w:rsidRPr="00982224">
        <w:rPr>
          <w:b w:val="0"/>
          <w:bCs/>
          <w:sz w:val="24"/>
          <w:szCs w:val="16"/>
        </w:rPr>
        <w:t xml:space="preserve">In the admin module, the admin can add products, delete a product, edit a product and update the product .admin can also see the queries and answer them and can also see feedback. </w:t>
      </w:r>
    </w:p>
    <w:p w14:paraId="765C7E54" w14:textId="77777777" w:rsidR="004548E8" w:rsidRPr="00982224" w:rsidRDefault="00A85913" w:rsidP="004548E8">
      <w:pPr>
        <w:pStyle w:val="subtitle2forfrontpages"/>
        <w:tabs>
          <w:tab w:val="left" w:pos="6948"/>
        </w:tabs>
        <w:jc w:val="both"/>
        <w:rPr>
          <w:b w:val="0"/>
          <w:bCs/>
          <w:sz w:val="24"/>
          <w:szCs w:val="16"/>
        </w:rPr>
      </w:pPr>
      <w:r w:rsidRPr="00982224">
        <w:rPr>
          <w:b w:val="0"/>
          <w:bCs/>
          <w:sz w:val="24"/>
          <w:szCs w:val="16"/>
        </w:rPr>
        <w:t>In the future, we will add a delivery module to this project by which users will be able to track their orders. Here the delivery company will get the order details and will be able to update the delivery status of the order.</w:t>
      </w:r>
    </w:p>
    <w:bookmarkEnd w:id="8"/>
    <w:p w14:paraId="55675539" w14:textId="77777777" w:rsidR="00DB015A" w:rsidRPr="00DB015A" w:rsidRDefault="00DB015A" w:rsidP="00DB015A">
      <w:pPr>
        <w:tabs>
          <w:tab w:val="left" w:pos="2556"/>
        </w:tabs>
      </w:pPr>
    </w:p>
    <w:sectPr w:rsidR="00DB015A" w:rsidRPr="00DB015A" w:rsidSect="0071445E">
      <w:headerReference w:type="default" r:id="rId56"/>
      <w:footerReference w:type="default" r:id="rId57"/>
      <w:headerReference w:type="first" r:id="rId58"/>
      <w:footerReference w:type="first" r:id="rId59"/>
      <w:pgSz w:w="12240" w:h="15840"/>
      <w:pgMar w:top="1440" w:right="1440" w:bottom="1440" w:left="2160" w:header="576"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7EF3A" w14:textId="77777777" w:rsidR="00BA7469" w:rsidRDefault="00BA7469">
      <w:pPr>
        <w:spacing w:after="0" w:line="240" w:lineRule="auto"/>
      </w:pPr>
      <w:r>
        <w:separator/>
      </w:r>
    </w:p>
  </w:endnote>
  <w:endnote w:type="continuationSeparator" w:id="0">
    <w:p w14:paraId="297F3E01" w14:textId="77777777" w:rsidR="00BA7469" w:rsidRDefault="00BA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8132E" w14:textId="77777777" w:rsidR="0071445E" w:rsidRDefault="00632C02">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3E24A10E"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2</w:t>
    </w:r>
    <w:r w:rsidR="003D15DD">
      <w:rPr>
        <w:rFonts w:ascii="Cambria" w:eastAsia="Times New Roman" w:hAnsi="Cambria"/>
        <w:noProof/>
      </w:rPr>
      <w:fldChar w:fldCharType="end"/>
    </w:r>
  </w:p>
  <w:p w14:paraId="1E436BA8" w14:textId="77777777" w:rsidR="0071445E" w:rsidRDefault="0071445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0F597" w14:textId="77777777" w:rsidR="0071445E" w:rsidRDefault="00632C02">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4FEA8104"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2</w:t>
    </w:r>
    <w:r w:rsidR="003D15DD">
      <w:rPr>
        <w:rFonts w:ascii="Cambria" w:eastAsia="Times New Roman" w:hAnsi="Cambria"/>
        <w:noProof/>
      </w:rPr>
      <w:fldChar w:fldCharType="end"/>
    </w:r>
  </w:p>
  <w:p w14:paraId="72644427" w14:textId="77777777" w:rsidR="0071445E" w:rsidRDefault="0071445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50798" w14:textId="77777777" w:rsidR="0071445E" w:rsidRDefault="002F273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70B1368C"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1</w:t>
    </w:r>
    <w:r w:rsidR="003D15DD">
      <w:rPr>
        <w:rFonts w:ascii="Cambria" w:eastAsia="Times New Roman" w:hAnsi="Cambria"/>
        <w:noProof/>
      </w:rPr>
      <w:fldChar w:fldCharType="end"/>
    </w:r>
  </w:p>
  <w:p w14:paraId="59867B04" w14:textId="77777777" w:rsidR="00055ABD" w:rsidRDefault="00055AB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3FA33" w14:textId="77777777" w:rsidR="0071445E" w:rsidRDefault="00632C02">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55524A12"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2</w:t>
    </w:r>
    <w:r w:rsidR="003D15DD">
      <w:rPr>
        <w:rFonts w:ascii="Cambria" w:eastAsia="Times New Roman" w:hAnsi="Cambria"/>
        <w:noProof/>
      </w:rPr>
      <w:fldChar w:fldCharType="end"/>
    </w:r>
  </w:p>
  <w:p w14:paraId="50F082AF" w14:textId="77777777" w:rsidR="0071445E" w:rsidRDefault="0071445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03474" w14:textId="77777777" w:rsidR="0071445E" w:rsidRDefault="002F273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5C590993"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1</w:t>
    </w:r>
    <w:r w:rsidR="003D15DD">
      <w:rPr>
        <w:rFonts w:ascii="Cambria" w:eastAsia="Times New Roman" w:hAnsi="Cambria"/>
        <w:noProof/>
      </w:rPr>
      <w:fldChar w:fldCharType="end"/>
    </w:r>
  </w:p>
  <w:p w14:paraId="5ED13886" w14:textId="77777777" w:rsidR="00055ABD" w:rsidRDefault="00055A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0999F" w14:textId="77777777" w:rsidR="0071445E" w:rsidRDefault="002F273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74222779"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1</w:t>
    </w:r>
    <w:r w:rsidR="003D15DD">
      <w:rPr>
        <w:rFonts w:ascii="Cambria" w:eastAsia="Times New Roman" w:hAnsi="Cambria"/>
        <w:noProof/>
      </w:rPr>
      <w:fldChar w:fldCharType="end"/>
    </w:r>
  </w:p>
  <w:p w14:paraId="5D514E6F" w14:textId="77777777" w:rsidR="00055ABD" w:rsidRDefault="00055A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E1972" w14:textId="77777777" w:rsidR="0071445E" w:rsidRDefault="00632C02">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1FF2F160"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2</w:t>
    </w:r>
    <w:r w:rsidR="003D15DD">
      <w:rPr>
        <w:rFonts w:ascii="Cambria" w:eastAsia="Times New Roman" w:hAnsi="Cambria"/>
        <w:noProof/>
      </w:rPr>
      <w:fldChar w:fldCharType="end"/>
    </w:r>
  </w:p>
  <w:p w14:paraId="4622A3E0" w14:textId="77777777" w:rsidR="0071445E" w:rsidRDefault="007144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B1BAC" w14:textId="77777777" w:rsidR="0071445E" w:rsidRDefault="002F273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1D415D1E"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1</w:t>
    </w:r>
    <w:r w:rsidR="003D15DD">
      <w:rPr>
        <w:rFonts w:ascii="Cambria" w:eastAsia="Times New Roman" w:hAnsi="Cambria"/>
        <w:noProof/>
      </w:rPr>
      <w:fldChar w:fldCharType="end"/>
    </w:r>
  </w:p>
  <w:p w14:paraId="6F9E143F" w14:textId="77777777" w:rsidR="00055ABD" w:rsidRDefault="00055AB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4A5C" w14:textId="77777777" w:rsidR="0071445E" w:rsidRDefault="00632C02">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5DAF9239"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2</w:t>
    </w:r>
    <w:r w:rsidR="003D15DD">
      <w:rPr>
        <w:rFonts w:ascii="Cambria" w:eastAsia="Times New Roman" w:hAnsi="Cambria"/>
        <w:noProof/>
      </w:rPr>
      <w:fldChar w:fldCharType="end"/>
    </w:r>
  </w:p>
  <w:p w14:paraId="338976A4" w14:textId="77777777" w:rsidR="0071445E" w:rsidRDefault="007144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25683" w14:textId="77777777" w:rsidR="0071445E" w:rsidRDefault="002F273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498DA49A"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1</w:t>
    </w:r>
    <w:r w:rsidR="003D15DD">
      <w:rPr>
        <w:rFonts w:ascii="Cambria" w:eastAsia="Times New Roman" w:hAnsi="Cambria"/>
        <w:noProof/>
      </w:rPr>
      <w:fldChar w:fldCharType="end"/>
    </w:r>
  </w:p>
  <w:p w14:paraId="59F07D96" w14:textId="77777777" w:rsidR="00055ABD" w:rsidRDefault="00055AB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9E600" w14:textId="77777777" w:rsidR="0071445E" w:rsidRDefault="00632C02">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17D97F38"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2</w:t>
    </w:r>
    <w:r w:rsidR="003D15DD">
      <w:rPr>
        <w:rFonts w:ascii="Cambria" w:eastAsia="Times New Roman" w:hAnsi="Cambria"/>
        <w:noProof/>
      </w:rPr>
      <w:fldChar w:fldCharType="end"/>
    </w:r>
  </w:p>
  <w:p w14:paraId="0DF24C6E" w14:textId="77777777" w:rsidR="0071445E" w:rsidRDefault="0071445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A0C6E" w14:textId="77777777" w:rsidR="0071445E" w:rsidRDefault="002F273F">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3B6BCB0D" w14:textId="77777777" w:rsidR="0071445E" w:rsidRDefault="00BA6D70"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sidR="003D15DD">
      <w:rPr>
        <w:rFonts w:ascii="Calibri" w:eastAsia="Times New Roman" w:hAnsi="Calibri"/>
      </w:rPr>
      <w:fldChar w:fldCharType="begin"/>
    </w:r>
    <w:r w:rsidR="00A85913">
      <w:instrText xml:space="preserve"> PAGE   \* MERGEFORMAT </w:instrText>
    </w:r>
    <w:r w:rsidR="003D15DD">
      <w:rPr>
        <w:rFonts w:ascii="Calibri" w:eastAsia="Times New Roman" w:hAnsi="Calibri"/>
      </w:rPr>
      <w:fldChar w:fldCharType="separate"/>
    </w:r>
    <w:r w:rsidR="007958F8" w:rsidRPr="007958F8">
      <w:rPr>
        <w:rFonts w:ascii="Cambria" w:eastAsia="Times New Roman" w:hAnsi="Cambria"/>
        <w:noProof/>
      </w:rPr>
      <w:t>1</w:t>
    </w:r>
    <w:r w:rsidR="003D15DD">
      <w:rPr>
        <w:rFonts w:ascii="Cambria" w:eastAsia="Times New Roman" w:hAnsi="Cambria"/>
        <w:noProof/>
      </w:rPr>
      <w:fldChar w:fldCharType="end"/>
    </w:r>
  </w:p>
  <w:p w14:paraId="3159971A" w14:textId="77777777" w:rsidR="00055ABD" w:rsidRDefault="00055AB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F14E0" w14:textId="77777777" w:rsidR="00A16C14" w:rsidRDefault="00A16C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6B736" w14:textId="77777777" w:rsidR="00BA7469" w:rsidRDefault="00BA7469">
      <w:pPr>
        <w:spacing w:after="0" w:line="240" w:lineRule="auto"/>
      </w:pPr>
      <w:r>
        <w:separator/>
      </w:r>
    </w:p>
  </w:footnote>
  <w:footnote w:type="continuationSeparator" w:id="0">
    <w:p w14:paraId="51282213" w14:textId="77777777" w:rsidR="00BA7469" w:rsidRDefault="00BA7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0C6D1" w14:textId="77777777" w:rsidR="0071445E" w:rsidRDefault="0027701E" w:rsidP="00D642EE">
    <w:pPr>
      <w:pStyle w:val="Header"/>
      <w:pBdr>
        <w:bottom w:val="thickThinSmallGap" w:sz="24" w:space="1" w:color="622423"/>
      </w:pBdr>
      <w:jc w:val="right"/>
    </w:pPr>
    <w:r>
      <w:rPr>
        <w:rFonts w:ascii="Cambria" w:eastAsia="Times New Roman" w:hAnsi="Cambria"/>
        <w:sz w:val="32"/>
        <w:szCs w:val="32"/>
      </w:rPr>
      <w:t xml:space="preserve">Chapter </w:t>
    </w:r>
    <w:r w:rsidR="008F2C52">
      <w:rPr>
        <w:rFonts w:ascii="Cambria" w:eastAsia="Times New Roman" w:hAnsi="Cambria"/>
        <w:sz w:val="32"/>
        <w:szCs w:val="32"/>
      </w:rPr>
      <w:t>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7BE3D" w14:textId="77777777" w:rsidR="0071445E" w:rsidRDefault="0027701E" w:rsidP="00D642EE">
    <w:pPr>
      <w:pStyle w:val="Header"/>
      <w:pBdr>
        <w:bottom w:val="thickThinSmallGap" w:sz="24" w:space="1" w:color="622423"/>
      </w:pBdr>
      <w:jc w:val="right"/>
    </w:pPr>
    <w:r>
      <w:rPr>
        <w:rFonts w:ascii="Cambria" w:eastAsia="Times New Roman" w:hAnsi="Cambria"/>
        <w:sz w:val="32"/>
        <w:szCs w:val="32"/>
      </w:rPr>
      <w:t xml:space="preserve">Chapter </w:t>
    </w:r>
    <w:r w:rsidR="008E6774">
      <w:rPr>
        <w:rFonts w:ascii="Cambria" w:eastAsia="Times New Roman" w:hAnsi="Cambria"/>
        <w:sz w:val="32"/>
        <w:szCs w:val="32"/>
      </w:rPr>
      <w:t>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F479" w14:textId="77777777" w:rsidR="0071445E" w:rsidRDefault="0027701E"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A16C14">
      <w:rPr>
        <w:rFonts w:ascii="Cambria" w:eastAsia="Times New Roman" w:hAnsi="Cambria"/>
        <w:sz w:val="32"/>
        <w:szCs w:val="32"/>
      </w:rPr>
      <w:t>5</w:t>
    </w:r>
  </w:p>
  <w:p w14:paraId="0C63A438" w14:textId="77777777" w:rsidR="0071445E" w:rsidRDefault="0071445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D6C06" w14:textId="77777777" w:rsidR="0071445E" w:rsidRDefault="0027701E" w:rsidP="00D642EE">
    <w:pPr>
      <w:pStyle w:val="Header"/>
      <w:pBdr>
        <w:bottom w:val="thickThinSmallGap" w:sz="24" w:space="1" w:color="622423"/>
      </w:pBdr>
      <w:jc w:val="right"/>
    </w:pPr>
    <w:r>
      <w:rPr>
        <w:rFonts w:ascii="Cambria" w:eastAsia="Times New Roman" w:hAnsi="Cambria"/>
        <w:sz w:val="32"/>
        <w:szCs w:val="32"/>
      </w:rPr>
      <w:t xml:space="preserve">Chapter </w:t>
    </w:r>
    <w:r w:rsidR="008E6774">
      <w:rPr>
        <w:rFonts w:ascii="Cambria" w:eastAsia="Times New Roman" w:hAnsi="Cambria"/>
        <w:sz w:val="32"/>
        <w:szCs w:val="32"/>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1EC67" w14:textId="77777777" w:rsidR="0071445E" w:rsidRDefault="0027701E"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3D0C11">
      <w:rPr>
        <w:rFonts w:ascii="Cambria" w:eastAsia="Times New Roman" w:hAnsi="Cambria"/>
        <w:sz w:val="32"/>
        <w:szCs w:val="32"/>
      </w:rPr>
      <w:t>6</w:t>
    </w:r>
  </w:p>
  <w:p w14:paraId="44D71272" w14:textId="77777777" w:rsidR="0071445E" w:rsidRDefault="007144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ED32F" w14:textId="77777777" w:rsidR="0071445E" w:rsidRDefault="0027701E"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833244">
      <w:rPr>
        <w:rFonts w:ascii="Cambria" w:eastAsia="Times New Roman" w:hAnsi="Cambria"/>
        <w:sz w:val="32"/>
        <w:szCs w:val="32"/>
      </w:rPr>
      <w:t>1</w:t>
    </w:r>
  </w:p>
  <w:p w14:paraId="3D48B7AC" w14:textId="77777777" w:rsidR="0071445E" w:rsidRDefault="007144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56F35" w14:textId="77777777" w:rsidR="0071445E" w:rsidRDefault="0027701E" w:rsidP="00D642EE">
    <w:pPr>
      <w:pStyle w:val="Header"/>
      <w:pBdr>
        <w:bottom w:val="thickThinSmallGap" w:sz="24" w:space="1" w:color="622423"/>
      </w:pBdr>
      <w:jc w:val="right"/>
    </w:pPr>
    <w:r>
      <w:rPr>
        <w:rFonts w:ascii="Cambria" w:eastAsia="Times New Roman" w:hAnsi="Cambria"/>
        <w:sz w:val="32"/>
        <w:szCs w:val="32"/>
      </w:rPr>
      <w:t xml:space="preserve">Chapter </w:t>
    </w:r>
    <w:r w:rsidR="009E6214">
      <w:rPr>
        <w:rFonts w:ascii="Cambria" w:eastAsia="Times New Roman" w:hAnsi="Cambria"/>
        <w:sz w:val="32"/>
        <w:szCs w:val="32"/>
      </w:rPr>
      <w:t>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325C6" w14:textId="77777777" w:rsidR="0071445E" w:rsidRDefault="0027701E"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B50CFC">
      <w:rPr>
        <w:rFonts w:ascii="Cambria" w:eastAsia="Times New Roman" w:hAnsi="Cambria"/>
        <w:sz w:val="32"/>
        <w:szCs w:val="32"/>
      </w:rPr>
      <w:t>2</w:t>
    </w:r>
  </w:p>
  <w:p w14:paraId="36BCEDC7" w14:textId="77777777" w:rsidR="0071445E" w:rsidRDefault="0071445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1F1A" w14:textId="77777777" w:rsidR="0071445E" w:rsidRDefault="0027701E" w:rsidP="00D642EE">
    <w:pPr>
      <w:pStyle w:val="Header"/>
      <w:pBdr>
        <w:bottom w:val="thickThinSmallGap" w:sz="24" w:space="1" w:color="622423"/>
      </w:pBdr>
      <w:jc w:val="right"/>
    </w:pPr>
    <w:r>
      <w:rPr>
        <w:rFonts w:ascii="Cambria" w:eastAsia="Times New Roman" w:hAnsi="Cambria"/>
        <w:sz w:val="32"/>
        <w:szCs w:val="32"/>
      </w:rPr>
      <w:t xml:space="preserve">Chapter </w:t>
    </w:r>
    <w:r w:rsidR="008E6774">
      <w:rPr>
        <w:rFonts w:ascii="Cambria" w:eastAsia="Times New Roman" w:hAnsi="Cambria"/>
        <w:sz w:val="32"/>
        <w:szCs w:val="32"/>
      </w:rPr>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60FC" w14:textId="77777777" w:rsidR="0071445E" w:rsidRDefault="0027701E"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8E6774">
      <w:rPr>
        <w:rFonts w:ascii="Cambria" w:eastAsia="Times New Roman" w:hAnsi="Cambria"/>
        <w:sz w:val="32"/>
        <w:szCs w:val="32"/>
      </w:rPr>
      <w:t>3</w:t>
    </w:r>
  </w:p>
  <w:p w14:paraId="47CF9A3C" w14:textId="77777777" w:rsidR="0071445E" w:rsidRDefault="0071445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BAED1" w14:textId="77777777" w:rsidR="0071445E" w:rsidRDefault="0027701E" w:rsidP="00D642EE">
    <w:pPr>
      <w:pStyle w:val="Header"/>
      <w:pBdr>
        <w:bottom w:val="thickThinSmallGap" w:sz="24" w:space="1" w:color="622423"/>
      </w:pBdr>
      <w:jc w:val="right"/>
    </w:pPr>
    <w:r>
      <w:rPr>
        <w:rFonts w:ascii="Cambria" w:eastAsia="Times New Roman" w:hAnsi="Cambria"/>
        <w:sz w:val="32"/>
        <w:szCs w:val="32"/>
      </w:rPr>
      <w:t xml:space="preserve">Chapter </w:t>
    </w:r>
    <w:r w:rsidR="008E4AB0">
      <w:rPr>
        <w:rFonts w:ascii="Cambria" w:eastAsia="Times New Roman" w:hAnsi="Cambria"/>
        <w:sz w:val="32"/>
        <w:szCs w:val="32"/>
      </w:rPr>
      <w:t>4</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2FA10" w14:textId="77777777" w:rsidR="0071445E" w:rsidRDefault="0027701E"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EA45FA">
      <w:rPr>
        <w:rFonts w:ascii="Cambria" w:eastAsia="Times New Roman" w:hAnsi="Cambria"/>
        <w:sz w:val="32"/>
        <w:szCs w:val="32"/>
      </w:rPr>
      <w:t>4</w:t>
    </w:r>
  </w:p>
  <w:p w14:paraId="3400115A" w14:textId="77777777" w:rsidR="0071445E" w:rsidRDefault="0071445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82418" w14:textId="77777777" w:rsidR="00A16C14" w:rsidRDefault="00A16C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59A"/>
    <w:multiLevelType w:val="hybridMultilevel"/>
    <w:tmpl w:val="019ADC48"/>
    <w:lvl w:ilvl="0" w:tplc="31864C92">
      <w:start w:val="1"/>
      <w:numFmt w:val="decimal"/>
      <w:lvlText w:val="%1."/>
      <w:lvlJc w:val="left"/>
      <w:pPr>
        <w:ind w:left="720" w:hanging="360"/>
      </w:pPr>
      <w:rPr>
        <w:rFonts w:hint="default"/>
      </w:rPr>
    </w:lvl>
    <w:lvl w:ilvl="1" w:tplc="0B2CE690" w:tentative="1">
      <w:start w:val="1"/>
      <w:numFmt w:val="lowerLetter"/>
      <w:lvlText w:val="%2."/>
      <w:lvlJc w:val="left"/>
      <w:pPr>
        <w:ind w:left="1440" w:hanging="360"/>
      </w:pPr>
    </w:lvl>
    <w:lvl w:ilvl="2" w:tplc="C3C4F0CC" w:tentative="1">
      <w:start w:val="1"/>
      <w:numFmt w:val="lowerRoman"/>
      <w:lvlText w:val="%3."/>
      <w:lvlJc w:val="right"/>
      <w:pPr>
        <w:ind w:left="2160" w:hanging="180"/>
      </w:pPr>
    </w:lvl>
    <w:lvl w:ilvl="3" w:tplc="60422976" w:tentative="1">
      <w:start w:val="1"/>
      <w:numFmt w:val="decimal"/>
      <w:lvlText w:val="%4."/>
      <w:lvlJc w:val="left"/>
      <w:pPr>
        <w:ind w:left="2880" w:hanging="360"/>
      </w:pPr>
    </w:lvl>
    <w:lvl w:ilvl="4" w:tplc="0C78D6FA" w:tentative="1">
      <w:start w:val="1"/>
      <w:numFmt w:val="lowerLetter"/>
      <w:lvlText w:val="%5."/>
      <w:lvlJc w:val="left"/>
      <w:pPr>
        <w:ind w:left="3600" w:hanging="360"/>
      </w:pPr>
    </w:lvl>
    <w:lvl w:ilvl="5" w:tplc="B14895AC" w:tentative="1">
      <w:start w:val="1"/>
      <w:numFmt w:val="lowerRoman"/>
      <w:lvlText w:val="%6."/>
      <w:lvlJc w:val="right"/>
      <w:pPr>
        <w:ind w:left="4320" w:hanging="180"/>
      </w:pPr>
    </w:lvl>
    <w:lvl w:ilvl="6" w:tplc="6DC0E614" w:tentative="1">
      <w:start w:val="1"/>
      <w:numFmt w:val="decimal"/>
      <w:lvlText w:val="%7."/>
      <w:lvlJc w:val="left"/>
      <w:pPr>
        <w:ind w:left="5040" w:hanging="360"/>
      </w:pPr>
    </w:lvl>
    <w:lvl w:ilvl="7" w:tplc="3456556E" w:tentative="1">
      <w:start w:val="1"/>
      <w:numFmt w:val="lowerLetter"/>
      <w:lvlText w:val="%8."/>
      <w:lvlJc w:val="left"/>
      <w:pPr>
        <w:ind w:left="5760" w:hanging="360"/>
      </w:pPr>
    </w:lvl>
    <w:lvl w:ilvl="8" w:tplc="C22A44B4" w:tentative="1">
      <w:start w:val="1"/>
      <w:numFmt w:val="lowerRoman"/>
      <w:lvlText w:val="%9."/>
      <w:lvlJc w:val="right"/>
      <w:pPr>
        <w:ind w:left="6480" w:hanging="180"/>
      </w:pPr>
    </w:lvl>
  </w:abstractNum>
  <w:abstractNum w:abstractNumId="1" w15:restartNumberingAfterBreak="0">
    <w:nsid w:val="235F202F"/>
    <w:multiLevelType w:val="multilevel"/>
    <w:tmpl w:val="FEFA8B76"/>
    <w:lvl w:ilvl="0">
      <w:start w:val="1"/>
      <w:numFmt w:val="decimal"/>
      <w:pStyle w:val="Algo"/>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76D76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62C2D83"/>
    <w:multiLevelType w:val="hybridMultilevel"/>
    <w:tmpl w:val="63A41F76"/>
    <w:lvl w:ilvl="0" w:tplc="B3AEA11E">
      <w:start w:val="1"/>
      <w:numFmt w:val="lowerLetter"/>
      <w:lvlText w:val="%1)"/>
      <w:lvlJc w:val="left"/>
      <w:pPr>
        <w:ind w:left="720" w:hanging="360"/>
      </w:pPr>
    </w:lvl>
    <w:lvl w:ilvl="1" w:tplc="88EE9080" w:tentative="1">
      <w:start w:val="1"/>
      <w:numFmt w:val="lowerLetter"/>
      <w:lvlText w:val="%2."/>
      <w:lvlJc w:val="left"/>
      <w:pPr>
        <w:ind w:left="1440" w:hanging="360"/>
      </w:pPr>
    </w:lvl>
    <w:lvl w:ilvl="2" w:tplc="EBCEDFCE" w:tentative="1">
      <w:start w:val="1"/>
      <w:numFmt w:val="lowerRoman"/>
      <w:lvlText w:val="%3."/>
      <w:lvlJc w:val="right"/>
      <w:pPr>
        <w:ind w:left="2160" w:hanging="180"/>
      </w:pPr>
    </w:lvl>
    <w:lvl w:ilvl="3" w:tplc="5F280008" w:tentative="1">
      <w:start w:val="1"/>
      <w:numFmt w:val="decimal"/>
      <w:lvlText w:val="%4."/>
      <w:lvlJc w:val="left"/>
      <w:pPr>
        <w:ind w:left="2880" w:hanging="360"/>
      </w:pPr>
    </w:lvl>
    <w:lvl w:ilvl="4" w:tplc="6DB4EBAA" w:tentative="1">
      <w:start w:val="1"/>
      <w:numFmt w:val="lowerLetter"/>
      <w:lvlText w:val="%5."/>
      <w:lvlJc w:val="left"/>
      <w:pPr>
        <w:ind w:left="3600" w:hanging="360"/>
      </w:pPr>
    </w:lvl>
    <w:lvl w:ilvl="5" w:tplc="9E92F074" w:tentative="1">
      <w:start w:val="1"/>
      <w:numFmt w:val="lowerRoman"/>
      <w:lvlText w:val="%6."/>
      <w:lvlJc w:val="right"/>
      <w:pPr>
        <w:ind w:left="4320" w:hanging="180"/>
      </w:pPr>
    </w:lvl>
    <w:lvl w:ilvl="6" w:tplc="2EAC0856" w:tentative="1">
      <w:start w:val="1"/>
      <w:numFmt w:val="decimal"/>
      <w:lvlText w:val="%7."/>
      <w:lvlJc w:val="left"/>
      <w:pPr>
        <w:ind w:left="5040" w:hanging="360"/>
      </w:pPr>
    </w:lvl>
    <w:lvl w:ilvl="7" w:tplc="17323D0A" w:tentative="1">
      <w:start w:val="1"/>
      <w:numFmt w:val="lowerLetter"/>
      <w:lvlText w:val="%8."/>
      <w:lvlJc w:val="left"/>
      <w:pPr>
        <w:ind w:left="5760" w:hanging="360"/>
      </w:pPr>
    </w:lvl>
    <w:lvl w:ilvl="8" w:tplc="0CB4C2E4" w:tentative="1">
      <w:start w:val="1"/>
      <w:numFmt w:val="lowerRoman"/>
      <w:lvlText w:val="%9."/>
      <w:lvlJc w:val="right"/>
      <w:pPr>
        <w:ind w:left="6480" w:hanging="180"/>
      </w:pPr>
    </w:lvl>
  </w:abstractNum>
  <w:abstractNum w:abstractNumId="4" w15:restartNumberingAfterBreak="0">
    <w:nsid w:val="60DC1470"/>
    <w:multiLevelType w:val="multilevel"/>
    <w:tmpl w:val="36DCF830"/>
    <w:lvl w:ilvl="0">
      <w:start w:val="1"/>
      <w:numFmt w:val="decimal"/>
      <w:pStyle w:val="Heading1"/>
      <w:suff w:val="space"/>
      <w:lvlText w:val="Chapter %1"/>
      <w:lvlJc w:val="left"/>
      <w:pPr>
        <w:ind w:left="0" w:firstLine="0"/>
      </w:pPr>
      <w:rPr>
        <w:rFonts w:hint="default"/>
        <w:sz w:val="32"/>
        <w:szCs w:val="32"/>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36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space"/>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758840FD"/>
    <w:multiLevelType w:val="hybridMultilevel"/>
    <w:tmpl w:val="BFD4BF66"/>
    <w:lvl w:ilvl="0" w:tplc="E9F29A70">
      <w:start w:val="1"/>
      <w:numFmt w:val="lowerLetter"/>
      <w:pStyle w:val="ListParagraph"/>
      <w:lvlText w:val="(%1)"/>
      <w:lvlJc w:val="left"/>
      <w:pPr>
        <w:ind w:left="1440" w:hanging="360"/>
      </w:pPr>
      <w:rPr>
        <w:rFonts w:hint="default"/>
      </w:rPr>
    </w:lvl>
    <w:lvl w:ilvl="1" w:tplc="6158F42A" w:tentative="1">
      <w:start w:val="1"/>
      <w:numFmt w:val="lowerLetter"/>
      <w:lvlText w:val="%2."/>
      <w:lvlJc w:val="left"/>
      <w:pPr>
        <w:ind w:left="2160" w:hanging="360"/>
      </w:pPr>
    </w:lvl>
    <w:lvl w:ilvl="2" w:tplc="7B96BCEE" w:tentative="1">
      <w:start w:val="1"/>
      <w:numFmt w:val="lowerRoman"/>
      <w:lvlText w:val="%3."/>
      <w:lvlJc w:val="right"/>
      <w:pPr>
        <w:ind w:left="2880" w:hanging="180"/>
      </w:pPr>
    </w:lvl>
    <w:lvl w:ilvl="3" w:tplc="88DCE824" w:tentative="1">
      <w:start w:val="1"/>
      <w:numFmt w:val="decimal"/>
      <w:lvlText w:val="%4."/>
      <w:lvlJc w:val="left"/>
      <w:pPr>
        <w:ind w:left="3600" w:hanging="360"/>
      </w:pPr>
    </w:lvl>
    <w:lvl w:ilvl="4" w:tplc="54DCF4AA" w:tentative="1">
      <w:start w:val="1"/>
      <w:numFmt w:val="lowerLetter"/>
      <w:lvlText w:val="%5."/>
      <w:lvlJc w:val="left"/>
      <w:pPr>
        <w:ind w:left="4320" w:hanging="360"/>
      </w:pPr>
    </w:lvl>
    <w:lvl w:ilvl="5" w:tplc="C94AD6C8" w:tentative="1">
      <w:start w:val="1"/>
      <w:numFmt w:val="lowerRoman"/>
      <w:lvlText w:val="%6."/>
      <w:lvlJc w:val="right"/>
      <w:pPr>
        <w:ind w:left="5040" w:hanging="180"/>
      </w:pPr>
    </w:lvl>
    <w:lvl w:ilvl="6" w:tplc="51ACACA8" w:tentative="1">
      <w:start w:val="1"/>
      <w:numFmt w:val="decimal"/>
      <w:lvlText w:val="%7."/>
      <w:lvlJc w:val="left"/>
      <w:pPr>
        <w:ind w:left="5760" w:hanging="360"/>
      </w:pPr>
    </w:lvl>
    <w:lvl w:ilvl="7" w:tplc="2F8A27E4" w:tentative="1">
      <w:start w:val="1"/>
      <w:numFmt w:val="lowerLetter"/>
      <w:lvlText w:val="%8."/>
      <w:lvlJc w:val="left"/>
      <w:pPr>
        <w:ind w:left="6480" w:hanging="360"/>
      </w:pPr>
    </w:lvl>
    <w:lvl w:ilvl="8" w:tplc="C196265A" w:tentative="1">
      <w:start w:val="1"/>
      <w:numFmt w:val="lowerRoman"/>
      <w:lvlText w:val="%9."/>
      <w:lvlJc w:val="right"/>
      <w:pPr>
        <w:ind w:left="7200" w:hanging="180"/>
      </w:pPr>
    </w:lvl>
  </w:abstractNum>
  <w:num w:numId="1" w16cid:durableId="506482761">
    <w:abstractNumId w:val="4"/>
  </w:num>
  <w:num w:numId="2" w16cid:durableId="9309672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3328198">
    <w:abstractNumId w:val="3"/>
  </w:num>
  <w:num w:numId="4" w16cid:durableId="1452626274">
    <w:abstractNumId w:val="5"/>
  </w:num>
  <w:num w:numId="5" w16cid:durableId="1721128794">
    <w:abstractNumId w:val="2"/>
  </w:num>
  <w:num w:numId="6" w16cid:durableId="561058589">
    <w:abstractNumId w:val="1"/>
  </w:num>
  <w:num w:numId="7" w16cid:durableId="1275550518">
    <w:abstractNumId w:val="4"/>
  </w:num>
  <w:num w:numId="8" w16cid:durableId="1000736745">
    <w:abstractNumId w:val="5"/>
    <w:lvlOverride w:ilvl="0">
      <w:startOverride w:val="1"/>
    </w:lvlOverride>
  </w:num>
  <w:num w:numId="9" w16cid:durableId="2052993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66759"/>
    <w:rsid w:val="0000484E"/>
    <w:rsid w:val="000238CD"/>
    <w:rsid w:val="000267D5"/>
    <w:rsid w:val="00043BDA"/>
    <w:rsid w:val="00055ABD"/>
    <w:rsid w:val="00065625"/>
    <w:rsid w:val="00073288"/>
    <w:rsid w:val="000B2485"/>
    <w:rsid w:val="00106392"/>
    <w:rsid w:val="00131A2C"/>
    <w:rsid w:val="0015005C"/>
    <w:rsid w:val="00150ADF"/>
    <w:rsid w:val="00166759"/>
    <w:rsid w:val="0019065E"/>
    <w:rsid w:val="00194705"/>
    <w:rsid w:val="001C5B96"/>
    <w:rsid w:val="00211695"/>
    <w:rsid w:val="002277F2"/>
    <w:rsid w:val="00242D0F"/>
    <w:rsid w:val="00251974"/>
    <w:rsid w:val="00256675"/>
    <w:rsid w:val="00274B69"/>
    <w:rsid w:val="0027701E"/>
    <w:rsid w:val="00282173"/>
    <w:rsid w:val="002925B0"/>
    <w:rsid w:val="002B18A0"/>
    <w:rsid w:val="002C1B54"/>
    <w:rsid w:val="002C285C"/>
    <w:rsid w:val="002F273F"/>
    <w:rsid w:val="00316A07"/>
    <w:rsid w:val="00330FD3"/>
    <w:rsid w:val="00332405"/>
    <w:rsid w:val="00340FD1"/>
    <w:rsid w:val="00370EAB"/>
    <w:rsid w:val="00377FC0"/>
    <w:rsid w:val="00392647"/>
    <w:rsid w:val="003A2D25"/>
    <w:rsid w:val="003B651C"/>
    <w:rsid w:val="003D0C11"/>
    <w:rsid w:val="003D15DD"/>
    <w:rsid w:val="003E3526"/>
    <w:rsid w:val="003F4D06"/>
    <w:rsid w:val="00424FDE"/>
    <w:rsid w:val="0043424D"/>
    <w:rsid w:val="00445F03"/>
    <w:rsid w:val="004548E8"/>
    <w:rsid w:val="00475AE5"/>
    <w:rsid w:val="00537394"/>
    <w:rsid w:val="00560649"/>
    <w:rsid w:val="0056249F"/>
    <w:rsid w:val="00562CF3"/>
    <w:rsid w:val="0059133B"/>
    <w:rsid w:val="005C5B67"/>
    <w:rsid w:val="005E46F7"/>
    <w:rsid w:val="005E7A1A"/>
    <w:rsid w:val="00606173"/>
    <w:rsid w:val="00632C02"/>
    <w:rsid w:val="006375A2"/>
    <w:rsid w:val="00652200"/>
    <w:rsid w:val="0065257F"/>
    <w:rsid w:val="00677830"/>
    <w:rsid w:val="006937D3"/>
    <w:rsid w:val="006A2120"/>
    <w:rsid w:val="006A3848"/>
    <w:rsid w:val="006C2FA8"/>
    <w:rsid w:val="006E3C4C"/>
    <w:rsid w:val="0071445E"/>
    <w:rsid w:val="00730B1A"/>
    <w:rsid w:val="00734BC2"/>
    <w:rsid w:val="007958F8"/>
    <w:rsid w:val="007C49EF"/>
    <w:rsid w:val="007C4CEE"/>
    <w:rsid w:val="007F1B56"/>
    <w:rsid w:val="007F4547"/>
    <w:rsid w:val="008047B0"/>
    <w:rsid w:val="00815CB1"/>
    <w:rsid w:val="00833244"/>
    <w:rsid w:val="00834EB0"/>
    <w:rsid w:val="00843963"/>
    <w:rsid w:val="00844189"/>
    <w:rsid w:val="00846BC7"/>
    <w:rsid w:val="0084708D"/>
    <w:rsid w:val="0085196F"/>
    <w:rsid w:val="00860E7C"/>
    <w:rsid w:val="0086659D"/>
    <w:rsid w:val="0089430C"/>
    <w:rsid w:val="008B63DC"/>
    <w:rsid w:val="008B7E7D"/>
    <w:rsid w:val="008C0624"/>
    <w:rsid w:val="008C234F"/>
    <w:rsid w:val="008E009A"/>
    <w:rsid w:val="008E09D0"/>
    <w:rsid w:val="008E4AB0"/>
    <w:rsid w:val="008E54D5"/>
    <w:rsid w:val="008E6774"/>
    <w:rsid w:val="008F2C52"/>
    <w:rsid w:val="00906135"/>
    <w:rsid w:val="009215CD"/>
    <w:rsid w:val="0094786A"/>
    <w:rsid w:val="0095380A"/>
    <w:rsid w:val="00955583"/>
    <w:rsid w:val="00967131"/>
    <w:rsid w:val="009711B3"/>
    <w:rsid w:val="009757EB"/>
    <w:rsid w:val="00982224"/>
    <w:rsid w:val="00982BE9"/>
    <w:rsid w:val="009A1F1D"/>
    <w:rsid w:val="009A535E"/>
    <w:rsid w:val="009B3767"/>
    <w:rsid w:val="009E4BD3"/>
    <w:rsid w:val="009E6214"/>
    <w:rsid w:val="00A16C14"/>
    <w:rsid w:val="00A50B32"/>
    <w:rsid w:val="00A51A04"/>
    <w:rsid w:val="00A56250"/>
    <w:rsid w:val="00A70345"/>
    <w:rsid w:val="00A771DC"/>
    <w:rsid w:val="00A85913"/>
    <w:rsid w:val="00AD52D7"/>
    <w:rsid w:val="00AD6008"/>
    <w:rsid w:val="00B0457C"/>
    <w:rsid w:val="00B24B12"/>
    <w:rsid w:val="00B50CFC"/>
    <w:rsid w:val="00B92FDB"/>
    <w:rsid w:val="00BA4DF6"/>
    <w:rsid w:val="00BA4F27"/>
    <w:rsid w:val="00BA6D70"/>
    <w:rsid w:val="00BA7469"/>
    <w:rsid w:val="00BC4690"/>
    <w:rsid w:val="00C0464C"/>
    <w:rsid w:val="00C04746"/>
    <w:rsid w:val="00C13D79"/>
    <w:rsid w:val="00C31938"/>
    <w:rsid w:val="00C42CC3"/>
    <w:rsid w:val="00C46A26"/>
    <w:rsid w:val="00C603A7"/>
    <w:rsid w:val="00C651AD"/>
    <w:rsid w:val="00C731F6"/>
    <w:rsid w:val="00C7417B"/>
    <w:rsid w:val="00C82524"/>
    <w:rsid w:val="00CA38F8"/>
    <w:rsid w:val="00CD606B"/>
    <w:rsid w:val="00CF4C8A"/>
    <w:rsid w:val="00D107BC"/>
    <w:rsid w:val="00D642EE"/>
    <w:rsid w:val="00D72817"/>
    <w:rsid w:val="00D86240"/>
    <w:rsid w:val="00DA0437"/>
    <w:rsid w:val="00DA10BF"/>
    <w:rsid w:val="00DB015A"/>
    <w:rsid w:val="00DD2B00"/>
    <w:rsid w:val="00E33A27"/>
    <w:rsid w:val="00E3528B"/>
    <w:rsid w:val="00E41192"/>
    <w:rsid w:val="00E4162E"/>
    <w:rsid w:val="00E42E4F"/>
    <w:rsid w:val="00E60D16"/>
    <w:rsid w:val="00E66048"/>
    <w:rsid w:val="00E851EC"/>
    <w:rsid w:val="00EA45FA"/>
    <w:rsid w:val="00EB7C19"/>
    <w:rsid w:val="00EC20DC"/>
    <w:rsid w:val="00EF460B"/>
    <w:rsid w:val="00EF49C0"/>
    <w:rsid w:val="00F054CF"/>
    <w:rsid w:val="00F40C4C"/>
    <w:rsid w:val="00F74F74"/>
    <w:rsid w:val="00FB70A2"/>
    <w:rsid w:val="00FC16A7"/>
    <w:rsid w:val="00FE6A35"/>
    <w:rsid w:val="00FF683D"/>
  </w:rsids>
  <m:mathPr>
    <m:mathFont m:val="Cambria Math"/>
    <m:brkBin m:val="before"/>
    <m:brkBinSub m:val="--"/>
    <m:smallFrac/>
    <m:dispDef/>
    <m:lMargin m:val="0"/>
    <m:rMargin m:val="0"/>
    <m:defJc m:val="centerGroup"/>
    <m:wrapRight/>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rules v:ext="edit">
        <o:r id="V:Rule1" type="connector" idref="#_x0000_s1061"/>
        <o:r id="V:Rule2" type="connector" idref="#_x0000_s1030"/>
        <o:r id="V:Rule3" type="connector" idref="#_x0000_s1027"/>
        <o:r id="V:Rule4" type="connector" idref="#_x0000_s1056"/>
        <o:r id="V:Rule5" type="connector" idref="#_x0000_s1039"/>
        <o:r id="V:Rule6" type="connector" idref="#_x0000_s1055"/>
      </o:rules>
    </o:shapelayout>
  </w:shapeDefaults>
  <w:decimalSymbol w:val="."/>
  <w:listSeparator w:val=","/>
  <w14:docId w14:val="3784BF5A"/>
  <w15:docId w15:val="{CE1190A9-5464-4939-9F27-E7DE2E7DF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28B"/>
    <w:pPr>
      <w:spacing w:after="120" w:line="360" w:lineRule="auto"/>
      <w:jc w:val="both"/>
      <w:textboxTightWrap w:val="allLines"/>
    </w:pPr>
    <w:rPr>
      <w:rFonts w:ascii="Times New Roman" w:hAnsi="Times New Roman"/>
      <w:sz w:val="24"/>
      <w:szCs w:val="22"/>
      <w:lang w:val="en-US" w:eastAsia="en-US" w:bidi="ar-SA"/>
    </w:rPr>
  </w:style>
  <w:style w:type="paragraph" w:styleId="Heading1">
    <w:name w:val="heading 1"/>
    <w:basedOn w:val="Normal"/>
    <w:next w:val="Normal"/>
    <w:link w:val="Heading1Char"/>
    <w:autoRedefine/>
    <w:uiPriority w:val="9"/>
    <w:qFormat/>
    <w:rsid w:val="00377FC0"/>
    <w:pPr>
      <w:keepNext/>
      <w:keepLines/>
      <w:numPr>
        <w:numId w:val="1"/>
      </w:numPr>
      <w:spacing w:after="0" w:line="240" w:lineRule="auto"/>
      <w:outlineLvl w:val="0"/>
    </w:pPr>
    <w:rPr>
      <w:rFonts w:eastAsia="Times New Roman"/>
      <w:b/>
      <w:bCs/>
      <w:sz w:val="32"/>
      <w:szCs w:val="28"/>
    </w:rPr>
  </w:style>
  <w:style w:type="paragraph" w:styleId="Heading2">
    <w:name w:val="heading 2"/>
    <w:basedOn w:val="Normal"/>
    <w:next w:val="Normal"/>
    <w:link w:val="Heading2Char"/>
    <w:autoRedefine/>
    <w:uiPriority w:val="9"/>
    <w:unhideWhenUsed/>
    <w:qFormat/>
    <w:rsid w:val="008B7E7D"/>
    <w:pPr>
      <w:keepNext/>
      <w:keepLines/>
      <w:numPr>
        <w:ilvl w:val="1"/>
        <w:numId w:val="1"/>
      </w:numPr>
      <w:spacing w:before="200" w:after="60"/>
      <w:outlineLvl w:val="1"/>
    </w:pPr>
    <w:rPr>
      <w:rFonts w:eastAsia="Times New Roman"/>
      <w:b/>
      <w:bCs/>
      <w:color w:val="000000"/>
      <w:sz w:val="28"/>
      <w:szCs w:val="26"/>
    </w:rPr>
  </w:style>
  <w:style w:type="paragraph" w:styleId="Heading3">
    <w:name w:val="heading 3"/>
    <w:basedOn w:val="Normal"/>
    <w:next w:val="Normal"/>
    <w:link w:val="Heading3Char"/>
    <w:autoRedefine/>
    <w:uiPriority w:val="9"/>
    <w:unhideWhenUsed/>
    <w:qFormat/>
    <w:rsid w:val="00652200"/>
    <w:pPr>
      <w:keepNext/>
      <w:keepLines/>
      <w:numPr>
        <w:ilvl w:val="2"/>
        <w:numId w:val="1"/>
      </w:numPr>
      <w:tabs>
        <w:tab w:val="left" w:pos="720"/>
      </w:tabs>
      <w:spacing w:before="200" w:after="60"/>
      <w:outlineLvl w:val="2"/>
    </w:pPr>
    <w:rPr>
      <w:rFonts w:eastAsia="Times New Roman"/>
      <w:b/>
      <w:bCs/>
    </w:rPr>
  </w:style>
  <w:style w:type="paragraph" w:styleId="Heading4">
    <w:name w:val="heading 4"/>
    <w:basedOn w:val="Normal"/>
    <w:next w:val="Normal"/>
    <w:link w:val="Heading4Char"/>
    <w:autoRedefine/>
    <w:uiPriority w:val="9"/>
    <w:unhideWhenUsed/>
    <w:qFormat/>
    <w:rsid w:val="00652200"/>
    <w:pPr>
      <w:keepNext/>
      <w:keepLines/>
      <w:numPr>
        <w:ilvl w:val="3"/>
        <w:numId w:val="1"/>
      </w:numPr>
      <w:tabs>
        <w:tab w:val="left" w:pos="810"/>
      </w:tabs>
      <w:spacing w:before="200" w:after="60"/>
      <w:outlineLvl w:val="3"/>
    </w:pPr>
    <w:rPr>
      <w:rFonts w:eastAsia="Times New Roman"/>
      <w:b/>
      <w:bCs/>
      <w:iCs/>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377FC0"/>
    <w:pPr>
      <w:numPr>
        <w:ilvl w:val="1"/>
      </w:numPr>
      <w:spacing w:before="120"/>
    </w:pPr>
    <w:rPr>
      <w:rFonts w:eastAsia="Times New Roman"/>
      <w:b/>
      <w:iCs/>
      <w:color w:val="000000"/>
      <w:spacing w:val="15"/>
      <w:sz w:val="28"/>
      <w:szCs w:val="28"/>
    </w:rPr>
  </w:style>
  <w:style w:type="character" w:customStyle="1" w:styleId="SubtitleChar">
    <w:name w:val="Subtitle Char"/>
    <w:link w:val="Subtitle"/>
    <w:uiPriority w:val="11"/>
    <w:rsid w:val="00377FC0"/>
    <w:rPr>
      <w:rFonts w:ascii="Times New Roman" w:eastAsia="Times New Roman" w:hAnsi="Times New Roman"/>
      <w:b/>
      <w:iCs/>
      <w:color w:val="000000"/>
      <w:spacing w:val="15"/>
      <w:sz w:val="28"/>
      <w:szCs w:val="28"/>
    </w:rPr>
  </w:style>
  <w:style w:type="character" w:customStyle="1" w:styleId="Heading1Char">
    <w:name w:val="Heading 1 Char"/>
    <w:link w:val="Heading1"/>
    <w:uiPriority w:val="9"/>
    <w:rsid w:val="00377FC0"/>
    <w:rPr>
      <w:rFonts w:ascii="Times New Roman" w:eastAsia="Times New Roman" w:hAnsi="Times New Roman"/>
      <w:b/>
      <w:bCs/>
      <w:sz w:val="32"/>
      <w:szCs w:val="28"/>
    </w:rPr>
  </w:style>
  <w:style w:type="character" w:customStyle="1" w:styleId="Heading2Char">
    <w:name w:val="Heading 2 Char"/>
    <w:link w:val="Heading2"/>
    <w:uiPriority w:val="9"/>
    <w:rsid w:val="008B7E7D"/>
    <w:rPr>
      <w:rFonts w:ascii="Times New Roman" w:eastAsia="Times New Roman" w:hAnsi="Times New Roman" w:cs="Times New Roman"/>
      <w:b/>
      <w:bCs/>
      <w:color w:val="000000"/>
      <w:sz w:val="28"/>
      <w:szCs w:val="26"/>
    </w:rPr>
  </w:style>
  <w:style w:type="character" w:customStyle="1" w:styleId="Heading3Char">
    <w:name w:val="Heading 3 Char"/>
    <w:link w:val="Heading3"/>
    <w:uiPriority w:val="9"/>
    <w:rsid w:val="00652200"/>
    <w:rPr>
      <w:rFonts w:ascii="Times New Roman" w:eastAsia="Times New Roman" w:hAnsi="Times New Roman" w:cs="Times New Roman"/>
      <w:b/>
      <w:bCs/>
      <w:sz w:val="24"/>
    </w:rPr>
  </w:style>
  <w:style w:type="character" w:customStyle="1" w:styleId="Heading4Char">
    <w:name w:val="Heading 4 Char"/>
    <w:link w:val="Heading4"/>
    <w:uiPriority w:val="9"/>
    <w:rsid w:val="00652200"/>
    <w:rPr>
      <w:rFonts w:ascii="Times New Roman" w:eastAsia="Times New Roman" w:hAnsi="Times New Roman" w:cs="Times New Roman"/>
      <w:b/>
      <w:bCs/>
      <w:iCs/>
      <w:sz w:val="24"/>
    </w:rPr>
  </w:style>
  <w:style w:type="character" w:customStyle="1" w:styleId="Heading5Char">
    <w:name w:val="Heading 5 Char"/>
    <w:link w:val="Heading5"/>
    <w:uiPriority w:val="9"/>
    <w:semiHidden/>
    <w:rsid w:val="006A2120"/>
    <w:rPr>
      <w:rFonts w:ascii="Cambria" w:eastAsia="Times New Roman" w:hAnsi="Cambria" w:cs="Times New Roman"/>
      <w:color w:val="243F60"/>
      <w:sz w:val="24"/>
    </w:rPr>
  </w:style>
  <w:style w:type="character" w:customStyle="1" w:styleId="Heading6Char">
    <w:name w:val="Heading 6 Char"/>
    <w:link w:val="Heading6"/>
    <w:uiPriority w:val="9"/>
    <w:semiHidden/>
    <w:rsid w:val="006A2120"/>
    <w:rPr>
      <w:rFonts w:ascii="Cambria" w:eastAsia="Times New Roman" w:hAnsi="Cambria" w:cs="Times New Roman"/>
      <w:i/>
      <w:iCs/>
      <w:color w:val="243F60"/>
      <w:sz w:val="24"/>
    </w:rPr>
  </w:style>
  <w:style w:type="character" w:customStyle="1" w:styleId="Heading7Char">
    <w:name w:val="Heading 7 Char"/>
    <w:link w:val="Heading7"/>
    <w:uiPriority w:val="9"/>
    <w:semiHidden/>
    <w:rsid w:val="006A2120"/>
    <w:rPr>
      <w:rFonts w:ascii="Cambria" w:eastAsia="Times New Roman" w:hAnsi="Cambria" w:cs="Times New Roman"/>
      <w:i/>
      <w:iCs/>
      <w:color w:val="404040"/>
      <w:sz w:val="24"/>
    </w:rPr>
  </w:style>
  <w:style w:type="character" w:customStyle="1" w:styleId="Heading8Char">
    <w:name w:val="Heading 8 Char"/>
    <w:link w:val="Heading8"/>
    <w:uiPriority w:val="9"/>
    <w:semiHidden/>
    <w:rsid w:val="006A2120"/>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6A2120"/>
    <w:rPr>
      <w:rFonts w:ascii="Cambria" w:eastAsia="Times New Roman" w:hAnsi="Cambria" w:cs="Times New Roman"/>
      <w:i/>
      <w:iCs/>
      <w:color w:val="404040"/>
      <w:sz w:val="20"/>
      <w:szCs w:val="20"/>
    </w:rPr>
  </w:style>
  <w:style w:type="table" w:styleId="TableGrid">
    <w:name w:val="Table Grid"/>
    <w:basedOn w:val="TableNormal"/>
    <w:uiPriority w:val="59"/>
    <w:rsid w:val="00D862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E3C4C"/>
    <w:pPr>
      <w:keepNext/>
      <w:spacing w:before="120"/>
      <w:jc w:val="center"/>
    </w:pPr>
    <w:rPr>
      <w:b/>
      <w:bCs/>
      <w:color w:val="000000"/>
      <w:sz w:val="20"/>
      <w:szCs w:val="24"/>
    </w:rPr>
  </w:style>
  <w:style w:type="character" w:styleId="PlaceholderText">
    <w:name w:val="Placeholder Text"/>
    <w:uiPriority w:val="99"/>
    <w:semiHidden/>
    <w:rsid w:val="00370EAB"/>
    <w:rPr>
      <w:color w:val="808080"/>
    </w:rPr>
  </w:style>
  <w:style w:type="paragraph" w:styleId="BalloonText">
    <w:name w:val="Balloon Text"/>
    <w:basedOn w:val="Normal"/>
    <w:link w:val="BalloonTextChar"/>
    <w:uiPriority w:val="99"/>
    <w:semiHidden/>
    <w:unhideWhenUsed/>
    <w:rsid w:val="00370EA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jc w:val="center"/>
    </w:pPr>
  </w:style>
  <w:style w:type="character" w:customStyle="1" w:styleId="EquationChar">
    <w:name w:val="Equation Char"/>
    <w:link w:val="Equation"/>
    <w:rsid w:val="00860E7C"/>
    <w:rPr>
      <w:rFonts w:ascii="Times New Roman" w:hAnsi="Times New Roman"/>
      <w:spacing w:val="20"/>
      <w:sz w:val="24"/>
    </w:rPr>
  </w:style>
  <w:style w:type="table" w:customStyle="1" w:styleId="AbhiTable">
    <w:name w:val="Abhi Table"/>
    <w:basedOn w:val="TableNormal"/>
    <w:uiPriority w:val="99"/>
    <w:rsid w:val="00E851EC"/>
    <w:rPr>
      <w:rFonts w:ascii="Times New Roman" w:hAnsi="Times New Roman"/>
      <w:sz w:val="24"/>
    </w:rPr>
    <w:tblPr>
      <w:tblBorders>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rPr>
      <w:rFonts w:ascii="Times New Roman" w:hAnsi="Times New Roman"/>
      <w:sz w:val="24"/>
    </w:rPr>
    <w:tblPr/>
  </w:style>
  <w:style w:type="paragraph" w:styleId="ListParagraph">
    <w:name w:val="List Paragraph"/>
    <w:basedOn w:val="Normal"/>
    <w:uiPriority w:val="34"/>
    <w:qFormat/>
    <w:rsid w:val="00C651AD"/>
    <w:pPr>
      <w:numPr>
        <w:numId w:val="4"/>
      </w:numPr>
      <w:contextualSpacing/>
    </w:pPr>
  </w:style>
  <w:style w:type="paragraph" w:customStyle="1" w:styleId="Algo">
    <w:name w:val="Algo"/>
    <w:basedOn w:val="Normal"/>
    <w:link w:val="AlgoChar"/>
    <w:qFormat/>
    <w:rsid w:val="00445F03"/>
    <w:pPr>
      <w:numPr>
        <w:numId w:val="6"/>
      </w:numPr>
      <w:spacing w:line="240" w:lineRule="auto"/>
    </w:pPr>
  </w:style>
  <w:style w:type="character" w:customStyle="1" w:styleId="AlgoChar">
    <w:name w:val="Algo Char"/>
    <w:link w:val="Algo"/>
    <w:rsid w:val="00445F03"/>
    <w:rPr>
      <w:rFonts w:ascii="Times New Roman" w:hAnsi="Times New Roman"/>
      <w:sz w:val="24"/>
    </w:rPr>
  </w:style>
  <w:style w:type="paragraph" w:customStyle="1" w:styleId="Algobox">
    <w:name w:val="Algobox"/>
    <w:basedOn w:val="Normal"/>
    <w:link w:val="AlgoboxChar"/>
    <w:qFormat/>
    <w:rsid w:val="00F40C4C"/>
    <w:rPr>
      <w:noProof/>
    </w:rPr>
  </w:style>
  <w:style w:type="character" w:customStyle="1" w:styleId="AlgoboxChar">
    <w:name w:val="Algobox Char"/>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after="0" w:line="276" w:lineRule="auto"/>
      <w:jc w:val="center"/>
    </w:pPr>
  </w:style>
  <w:style w:type="paragraph" w:customStyle="1" w:styleId="subtitle2forfrontpages">
    <w:name w:val="subtitle 2 for front pages"/>
    <w:basedOn w:val="Normal"/>
    <w:link w:val="subtitle2forfrontpagesChar"/>
    <w:qFormat/>
    <w:rsid w:val="0000484E"/>
    <w:pPr>
      <w:spacing w:after="200" w:line="276" w:lineRule="auto"/>
      <w:jc w:val="center"/>
    </w:pPr>
    <w:rPr>
      <w:b/>
      <w:sz w:val="36"/>
    </w:rPr>
  </w:style>
  <w:style w:type="character" w:customStyle="1" w:styleId="titlepagestyleChar">
    <w:name w:val="title page style Char"/>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spacing w:after="0" w:line="240" w:lineRule="auto"/>
    </w:pPr>
  </w:style>
  <w:style w:type="character" w:customStyle="1" w:styleId="subtitle2forfrontpagesChar">
    <w:name w:val="subtitle 2 for front pages Char"/>
    <w:link w:val="subtitle2forfrontpages"/>
    <w:rsid w:val="0000484E"/>
    <w:rPr>
      <w:rFonts w:ascii="Times New Roman" w:hAnsi="Times New Roman"/>
      <w:b/>
      <w:sz w:val="36"/>
    </w:rPr>
  </w:style>
  <w:style w:type="character" w:customStyle="1" w:styleId="HeaderChar">
    <w:name w:val="Header Char"/>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spacing w:after="0" w:line="240" w:lineRule="auto"/>
    </w:pPr>
  </w:style>
  <w:style w:type="character" w:customStyle="1" w:styleId="FooterChar">
    <w:name w:val="Footer Char"/>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rsid w:val="00055ABD"/>
    <w:pPr>
      <w:spacing w:after="100"/>
    </w:pPr>
  </w:style>
  <w:style w:type="paragraph" w:styleId="TOC2">
    <w:name w:val="toc 2"/>
    <w:basedOn w:val="Normal"/>
    <w:next w:val="Normal"/>
    <w:autoRedefine/>
    <w:uiPriority w:val="39"/>
    <w:unhideWhenUsed/>
    <w:rsid w:val="00055ABD"/>
    <w:pPr>
      <w:spacing w:after="100"/>
      <w:ind w:left="240"/>
    </w:pPr>
  </w:style>
  <w:style w:type="paragraph" w:styleId="TOC3">
    <w:name w:val="toc 3"/>
    <w:basedOn w:val="Normal"/>
    <w:next w:val="Normal"/>
    <w:autoRedefine/>
    <w:uiPriority w:val="39"/>
    <w:unhideWhenUsed/>
    <w:rsid w:val="00055ABD"/>
    <w:pPr>
      <w:spacing w:after="100"/>
      <w:ind w:left="480"/>
    </w:pPr>
  </w:style>
  <w:style w:type="character" w:styleId="Hyperlink">
    <w:name w:val="Hyperlink"/>
    <w:uiPriority w:val="99"/>
    <w:unhideWhenUsed/>
    <w:rsid w:val="00055A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footer" Target="footer7.xml"/><Relationship Id="rId50" Type="http://schemas.openxmlformats.org/officeDocument/2006/relationships/header" Target="header9.xml"/><Relationship Id="rId55"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10.xml"/><Relationship Id="rId58"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oter" Target="footer5.xml"/><Relationship Id="rId36" Type="http://schemas.openxmlformats.org/officeDocument/2006/relationships/image" Target="media/image17.jpeg"/><Relationship Id="rId49" Type="http://schemas.openxmlformats.org/officeDocument/2006/relationships/footer" Target="footer8.xml"/><Relationship Id="rId57" Type="http://schemas.openxmlformats.org/officeDocument/2006/relationships/footer" Target="footer1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footer" Target="footer9.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header" Target="header8.xml"/><Relationship Id="rId56"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eader" Target="header7.xml"/><Relationship Id="rId59" Type="http://schemas.openxmlformats.org/officeDocument/2006/relationships/footer" Target="footer1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wnloads\Minor%20Project%20Jan%20-%20June%2020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BE7CB21-BAAC-4A9A-AB75-89D9A6183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Minor Project Jan - June 2017.dotx</Template>
  <TotalTime>41</TotalTime>
  <Pages>34</Pages>
  <Words>3854</Words>
  <Characters>21969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Chapter Name</vt:lpstr>
    </vt:vector>
  </TitlesOfParts>
  <Company/>
  <LinksUpToDate>false</LinksUpToDate>
  <CharactersWithSpaces>25772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Name</dc:title>
  <dc:creator>Student</dc:creator>
  <cp:lastModifiedBy>karun mourya</cp:lastModifiedBy>
  <cp:revision>10</cp:revision>
  <dcterms:created xsi:type="dcterms:W3CDTF">2022-05-05T08:36:00Z</dcterms:created>
  <dcterms:modified xsi:type="dcterms:W3CDTF">2022-05-05T12:29:00Z</dcterms:modified>
</cp:coreProperties>
</file>